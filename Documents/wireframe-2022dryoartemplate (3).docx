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56B56" w14:textId="007B5AD2" w:rsidR="00B43BA0" w:rsidRDefault="005E738C" w:rsidP="00291531">
      <w:pPr>
        <w:pStyle w:val="Heading1"/>
      </w:pPr>
      <w:r>
        <w:rPr>
          <w:noProof/>
        </w:rPr>
        <mc:AlternateContent>
          <mc:Choice Requires="wps">
            <w:drawing>
              <wp:anchor distT="0" distB="0" distL="114300" distR="114300" simplePos="0" relativeHeight="251647487" behindDoc="1" locked="0" layoutInCell="1" allowOverlap="1" wp14:anchorId="34947145" wp14:editId="1FA4683C">
                <wp:simplePos x="0" y="0"/>
                <wp:positionH relativeFrom="column">
                  <wp:posOffset>-279400</wp:posOffset>
                </wp:positionH>
                <wp:positionV relativeFrom="paragraph">
                  <wp:posOffset>342900</wp:posOffset>
                </wp:positionV>
                <wp:extent cx="7950200" cy="7810500"/>
                <wp:effectExtent l="0" t="0" r="12700" b="1270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0" cy="7810500"/>
                        </a:xfrm>
                        <a:prstGeom prst="rect">
                          <a:avLst/>
                        </a:prstGeom>
                        <a:gradFill flip="none" rotWithShape="1">
                          <a:gsLst>
                            <a:gs pos="7000">
                              <a:srgbClr val="002060">
                                <a:alpha val="92000"/>
                                <a:lumMod val="67000"/>
                              </a:srgbClr>
                            </a:gs>
                            <a:gs pos="32000">
                              <a:schemeClr val="accent1">
                                <a:lumMod val="50000"/>
                              </a:schemeClr>
                            </a:gs>
                            <a:gs pos="67000">
                              <a:schemeClr val="accent1">
                                <a:lumMod val="50000"/>
                                <a:alpha val="90000"/>
                              </a:schemeClr>
                            </a:gs>
                            <a:gs pos="97000">
                              <a:schemeClr val="accent1">
                                <a:alpha val="92000"/>
                                <a:lumMod val="71000"/>
                              </a:schemeClr>
                            </a:gs>
                          </a:gsLst>
                          <a:path path="circle">
                            <a:fillToRect l="50000" t="50000" r="50000" b="50000"/>
                          </a:path>
                          <a:tileRect/>
                        </a:gradFill>
                        <a:ln w="12700" cap="flat" cmpd="sng" algn="ctr">
                          <a:solidFill>
                            <a:srgbClr val="4472C4">
                              <a:shade val="50000"/>
                            </a:srgbClr>
                          </a:solidFill>
                          <a:prstDash val="solid"/>
                          <a:miter lim="800000"/>
                        </a:ln>
                        <a:effectLst/>
                      </wps:spPr>
                      <wps:txbx>
                        <w:txbxContent>
                          <w:p w14:paraId="42390E65" w14:textId="76159631" w:rsidR="00743D11" w:rsidRDefault="00743D11" w:rsidP="00FD3C13">
                            <w:pPr>
                              <w:ind w:right="-230"/>
                              <w:jc w:val="center"/>
                            </w:pPr>
                            <w:r>
                              <w:t xml:space="preserve">         </w:t>
                            </w:r>
                            <w:r w:rsidR="00462C21">
                              <w:t xml:space="preserve">                                                    </w:t>
                            </w:r>
                          </w:p>
                          <w:p w14:paraId="2A5305EB" w14:textId="39325C5C" w:rsidR="00743D11" w:rsidRDefault="00743D11" w:rsidP="00FD3C13">
                            <w:pPr>
                              <w:ind w:right="-230"/>
                            </w:pPr>
                          </w:p>
                          <w:p w14:paraId="5C0E0C43" w14:textId="52AC57CC" w:rsidR="00362120" w:rsidRDefault="00362120" w:rsidP="00FD3C13">
                            <w:pPr>
                              <w:ind w:right="-230"/>
                            </w:pPr>
                          </w:p>
                          <w:p w14:paraId="38B112A3" w14:textId="7C24D5C5" w:rsidR="00362120" w:rsidRDefault="00362120" w:rsidP="00FD3C13">
                            <w:pPr>
                              <w:ind w:right="-230"/>
                            </w:pPr>
                          </w:p>
                          <w:p w14:paraId="2C29EF9D" w14:textId="5FDA160D" w:rsidR="00362120" w:rsidRDefault="00362120" w:rsidP="00FD3C13">
                            <w:pPr>
                              <w:ind w:right="-230"/>
                            </w:pPr>
                          </w:p>
                          <w:p w14:paraId="4C8CDD85" w14:textId="531B0744" w:rsidR="00362120" w:rsidRDefault="00362120" w:rsidP="00FD3C13">
                            <w:pPr>
                              <w:ind w:right="-230"/>
                            </w:pPr>
                          </w:p>
                          <w:p w14:paraId="4EF28E46" w14:textId="4A48F3B6" w:rsidR="00362120" w:rsidRDefault="00362120" w:rsidP="00FD3C13">
                            <w:pPr>
                              <w:ind w:right="-230"/>
                            </w:pPr>
                          </w:p>
                          <w:p w14:paraId="6BBA769D" w14:textId="6B655BA5" w:rsidR="00362120" w:rsidRDefault="00362120" w:rsidP="00FD3C13">
                            <w:pPr>
                              <w:ind w:right="-230"/>
                            </w:pPr>
                          </w:p>
                          <w:p w14:paraId="2A79B776" w14:textId="1A8000B6" w:rsidR="00362120" w:rsidRDefault="00362120" w:rsidP="00FD3C13">
                            <w:pPr>
                              <w:ind w:right="-230"/>
                            </w:pPr>
                          </w:p>
                          <w:p w14:paraId="3BA80D99" w14:textId="391E8B5D" w:rsidR="00362120" w:rsidRDefault="00362120" w:rsidP="00FD3C13">
                            <w:pPr>
                              <w:ind w:right="-230"/>
                            </w:pPr>
                          </w:p>
                          <w:p w14:paraId="63D52E06" w14:textId="045381B6" w:rsidR="00362120" w:rsidRDefault="00362120" w:rsidP="00FD3C13">
                            <w:pPr>
                              <w:ind w:right="-230"/>
                            </w:pPr>
                          </w:p>
                          <w:p w14:paraId="12A3DB51" w14:textId="33216EBF" w:rsidR="00362120" w:rsidRDefault="00362120" w:rsidP="00FD3C13">
                            <w:pPr>
                              <w:ind w:right="-230"/>
                            </w:pPr>
                          </w:p>
                          <w:p w14:paraId="24A25155" w14:textId="0216E959" w:rsidR="00362120" w:rsidRDefault="00362120" w:rsidP="00FD3C13">
                            <w:pPr>
                              <w:ind w:right="-230"/>
                            </w:pPr>
                          </w:p>
                          <w:p w14:paraId="4402A90A" w14:textId="351BB6D5" w:rsidR="00362120" w:rsidRDefault="00362120" w:rsidP="00FD3C13">
                            <w:pPr>
                              <w:ind w:right="-230"/>
                            </w:pPr>
                          </w:p>
                          <w:p w14:paraId="0341DDD4" w14:textId="10E7B655" w:rsidR="00362120" w:rsidRDefault="00362120" w:rsidP="00FD3C13">
                            <w:pPr>
                              <w:ind w:right="-230"/>
                            </w:pPr>
                          </w:p>
                          <w:p w14:paraId="244A83B8" w14:textId="59ABF419" w:rsidR="00362120" w:rsidRDefault="00362120" w:rsidP="00FD3C13">
                            <w:pPr>
                              <w:ind w:right="-230"/>
                            </w:pPr>
                          </w:p>
                          <w:p w14:paraId="34C03D26" w14:textId="4DF69B05" w:rsidR="00362120" w:rsidRDefault="00362120" w:rsidP="00FD3C13">
                            <w:pPr>
                              <w:ind w:right="-230"/>
                            </w:pPr>
                          </w:p>
                          <w:p w14:paraId="08A5DBD9" w14:textId="5DEFBCD1" w:rsidR="00362120" w:rsidRDefault="00362120" w:rsidP="00FD3C13">
                            <w:pPr>
                              <w:ind w:right="-230"/>
                            </w:pPr>
                          </w:p>
                          <w:p w14:paraId="512B857A" w14:textId="0DAC7436" w:rsidR="00362120" w:rsidRDefault="00362120" w:rsidP="00FD3C13">
                            <w:pPr>
                              <w:ind w:right="-230"/>
                            </w:pPr>
                          </w:p>
                          <w:p w14:paraId="2BF2FBC2" w14:textId="23B10789" w:rsidR="00362120" w:rsidRDefault="00362120" w:rsidP="00FD3C13">
                            <w:pPr>
                              <w:ind w:right="-230"/>
                            </w:pPr>
                          </w:p>
                          <w:p w14:paraId="597AE63D" w14:textId="5ADF9956" w:rsidR="00362120" w:rsidRDefault="00362120" w:rsidP="00FD3C13">
                            <w:pPr>
                              <w:ind w:right="-230"/>
                            </w:pPr>
                          </w:p>
                          <w:p w14:paraId="4F0A56A7" w14:textId="5AAB1969" w:rsidR="00362120" w:rsidRDefault="00362120" w:rsidP="00FD3C13">
                            <w:pPr>
                              <w:ind w:right="-230"/>
                            </w:pPr>
                          </w:p>
                          <w:p w14:paraId="70FABBB1" w14:textId="5DFF5A61" w:rsidR="00362120" w:rsidRDefault="00362120" w:rsidP="00FD3C13">
                            <w:pPr>
                              <w:ind w:right="-230"/>
                            </w:pPr>
                          </w:p>
                          <w:p w14:paraId="283B166E" w14:textId="7DD82F9B" w:rsidR="00362120" w:rsidRDefault="00362120" w:rsidP="00FD3C13">
                            <w:pPr>
                              <w:ind w:right="-230"/>
                            </w:pPr>
                          </w:p>
                          <w:p w14:paraId="69A74F9B" w14:textId="52A5E8B7" w:rsidR="00362120" w:rsidRDefault="00362120" w:rsidP="00FD3C13">
                            <w:pPr>
                              <w:ind w:right="-230"/>
                            </w:pPr>
                          </w:p>
                          <w:p w14:paraId="41DD948A" w14:textId="6C9846B9" w:rsidR="00362120" w:rsidRDefault="00362120" w:rsidP="00FD3C13">
                            <w:pPr>
                              <w:ind w:right="-230"/>
                            </w:pPr>
                          </w:p>
                          <w:p w14:paraId="13BCE1CC" w14:textId="502EF8D8" w:rsidR="00362120" w:rsidRDefault="00362120" w:rsidP="00FD3C13">
                            <w:pPr>
                              <w:ind w:right="-230"/>
                            </w:pPr>
                          </w:p>
                          <w:p w14:paraId="350D56FA" w14:textId="5BCE8CDC" w:rsidR="00362120" w:rsidRDefault="00362120" w:rsidP="00FD3C13">
                            <w:pPr>
                              <w:ind w:right="-230"/>
                            </w:pPr>
                          </w:p>
                          <w:p w14:paraId="1DFEBE2C" w14:textId="61C7EA13" w:rsidR="00362120" w:rsidRDefault="00D50671" w:rsidP="00FD3C13">
                            <w:pPr>
                              <w:ind w:right="-230"/>
                            </w:pPr>
                            <w:r>
                              <w:t xml:space="preserve">        </w:t>
                            </w:r>
                            <w:r>
                              <w:rPr>
                                <w:noProof/>
                              </w:rPr>
                              <w:drawing>
                                <wp:inline distT="0" distB="0" distL="0" distR="0" wp14:anchorId="3B4DEA74" wp14:editId="75024B80">
                                  <wp:extent cx="3517900" cy="204724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extLst>
                                              <a:ext uri="{28A0092B-C50C-407E-A947-70E740481C1C}">
                                                <a14:useLocalDpi xmlns:a14="http://schemas.microsoft.com/office/drawing/2010/main" val="0"/>
                                              </a:ext>
                                            </a:extLst>
                                          </a:blip>
                                          <a:stretch>
                                            <a:fillRect/>
                                          </a:stretch>
                                        </pic:blipFill>
                                        <pic:spPr>
                                          <a:xfrm>
                                            <a:off x="0" y="0"/>
                                            <a:ext cx="3535132" cy="2057268"/>
                                          </a:xfrm>
                                          <a:prstGeom prst="rect">
                                            <a:avLst/>
                                          </a:prstGeom>
                                        </pic:spPr>
                                      </pic:pic>
                                    </a:graphicData>
                                  </a:graphic>
                                </wp:inline>
                              </w:drawing>
                            </w:r>
                            <w:r w:rsidR="00627C26">
                              <w:t xml:space="preserve"> </w:t>
                            </w:r>
                          </w:p>
                          <w:p w14:paraId="32CD8809" w14:textId="11E894D1" w:rsidR="00362120" w:rsidRDefault="00362120" w:rsidP="00FD3C13">
                            <w:pPr>
                              <w:ind w:right="-230"/>
                            </w:pPr>
                          </w:p>
                          <w:p w14:paraId="22A1DDB6" w14:textId="36C3430B" w:rsidR="00362120" w:rsidRDefault="00362120" w:rsidP="00FD3C13">
                            <w:pPr>
                              <w:ind w:right="-230"/>
                            </w:pPr>
                          </w:p>
                          <w:p w14:paraId="7BEFD21C" w14:textId="3A5C8990" w:rsidR="00362120" w:rsidRDefault="00362120" w:rsidP="00FD3C13">
                            <w:pPr>
                              <w:ind w:right="-230"/>
                            </w:pPr>
                          </w:p>
                          <w:p w14:paraId="0B1629DD" w14:textId="6C50C0E0" w:rsidR="00362120" w:rsidRDefault="00362120" w:rsidP="00FD3C13">
                            <w:pPr>
                              <w:ind w:right="-230"/>
                            </w:pPr>
                          </w:p>
                          <w:p w14:paraId="3013C3BC" w14:textId="77777777" w:rsidR="00FD354E" w:rsidRDefault="00FD354E" w:rsidP="00FD3C13">
                            <w:pPr>
                              <w:ind w:right="-230"/>
                            </w:pPr>
                          </w:p>
                          <w:p w14:paraId="0148C683" w14:textId="77777777" w:rsidR="00FD354E" w:rsidRDefault="00FD354E" w:rsidP="00FD3C13">
                            <w:pPr>
                              <w:ind w:right="-230"/>
                            </w:pPr>
                          </w:p>
                          <w:p w14:paraId="7104370D" w14:textId="49C0DA4B" w:rsidR="00362120" w:rsidRDefault="00362120" w:rsidP="00FD3C13">
                            <w:pPr>
                              <w:ind w:right="-230"/>
                            </w:pPr>
                          </w:p>
                          <w:p w14:paraId="25C3832B" w14:textId="588BD8B8" w:rsidR="00362120" w:rsidRDefault="00362120" w:rsidP="00FD3C13">
                            <w:pPr>
                              <w:ind w:right="-230"/>
                            </w:pPr>
                          </w:p>
                          <w:p w14:paraId="0805EB5B" w14:textId="6622B3BC" w:rsidR="00362120" w:rsidRDefault="00362120" w:rsidP="00FD3C13">
                            <w:pPr>
                              <w:ind w:right="-230"/>
                            </w:pPr>
                          </w:p>
                          <w:p w14:paraId="5C561D8B" w14:textId="6EB84D10" w:rsidR="00362120" w:rsidRDefault="00362120" w:rsidP="00FD3C13">
                            <w:pPr>
                              <w:ind w:right="-230"/>
                            </w:pPr>
                          </w:p>
                          <w:p w14:paraId="2F714A69" w14:textId="284071B1" w:rsidR="00362120" w:rsidRDefault="00362120" w:rsidP="00FD3C13">
                            <w:pPr>
                              <w:ind w:right="-230"/>
                            </w:pPr>
                          </w:p>
                          <w:p w14:paraId="4B565B15" w14:textId="4AF10EEB" w:rsidR="00362120" w:rsidRDefault="00362120" w:rsidP="00FD3C13">
                            <w:pPr>
                              <w:ind w:right="-230"/>
                            </w:pPr>
                          </w:p>
                          <w:p w14:paraId="1CD6227E" w14:textId="5DF5FC6F" w:rsidR="00362120" w:rsidRDefault="00362120" w:rsidP="00FD3C13">
                            <w:pPr>
                              <w:ind w:right="-230"/>
                            </w:pPr>
                          </w:p>
                          <w:p w14:paraId="40E22529" w14:textId="3EB872E2" w:rsidR="00362120" w:rsidRDefault="00362120" w:rsidP="00FD3C13">
                            <w:pPr>
                              <w:ind w:right="-230"/>
                            </w:pPr>
                          </w:p>
                          <w:p w14:paraId="451C0B89" w14:textId="5FF372E4" w:rsidR="00362120" w:rsidRDefault="00362120" w:rsidP="00FD3C13">
                            <w:pPr>
                              <w:ind w:right="-230"/>
                            </w:pPr>
                          </w:p>
                          <w:p w14:paraId="198B72CA" w14:textId="15BF80AF" w:rsidR="00362120" w:rsidRDefault="00362120" w:rsidP="00FD3C13">
                            <w:pPr>
                              <w:ind w:right="-230"/>
                            </w:pPr>
                          </w:p>
                          <w:p w14:paraId="6EB8701F" w14:textId="34B23818" w:rsidR="00362120" w:rsidRDefault="00362120" w:rsidP="00FD3C13">
                            <w:pPr>
                              <w:ind w:right="-230"/>
                            </w:pPr>
                          </w:p>
                          <w:p w14:paraId="341EBAAD" w14:textId="19EC3D0A" w:rsidR="00362120" w:rsidRDefault="00362120" w:rsidP="00FD3C13">
                            <w:pPr>
                              <w:ind w:right="-230"/>
                            </w:pPr>
                          </w:p>
                          <w:p w14:paraId="16EE7955" w14:textId="55B17D68" w:rsidR="00362120" w:rsidRDefault="00362120" w:rsidP="00FD3C13">
                            <w:pPr>
                              <w:ind w:right="-230"/>
                            </w:pPr>
                          </w:p>
                          <w:p w14:paraId="1524DC38" w14:textId="4221173A" w:rsidR="00362120" w:rsidRDefault="00362120" w:rsidP="00FD3C13">
                            <w:pPr>
                              <w:ind w:right="-230"/>
                            </w:pPr>
                          </w:p>
                          <w:p w14:paraId="0A84DF78" w14:textId="267DB871" w:rsidR="00362120" w:rsidRDefault="00362120" w:rsidP="00FD3C13">
                            <w:pPr>
                              <w:ind w:right="-230"/>
                            </w:pPr>
                          </w:p>
                          <w:p w14:paraId="40198338" w14:textId="2DCBCFB7" w:rsidR="00362120" w:rsidRDefault="00362120" w:rsidP="00FD3C13">
                            <w:pPr>
                              <w:ind w:right="-230"/>
                            </w:pPr>
                          </w:p>
                          <w:p w14:paraId="7EEC672F" w14:textId="4E3F6FC2" w:rsidR="00362120" w:rsidRDefault="00362120" w:rsidP="00FD3C13">
                            <w:pPr>
                              <w:ind w:right="-230"/>
                            </w:pPr>
                          </w:p>
                          <w:p w14:paraId="028192DF" w14:textId="5DA4F7EB" w:rsidR="005E738C" w:rsidRDefault="00DB5D11" w:rsidP="00FD3C13">
                            <w:pPr>
                              <w:ind w:right="-230"/>
                            </w:pPr>
                            <w:r>
                              <w:t xml:space="preserve">                                                                                               </w:t>
                            </w:r>
                            <w:r w:rsidR="00535A5C">
                              <w:t xml:space="preserve">                                                                                                                                                                         </w:t>
                            </w:r>
                            <w:r w:rsidR="003D2625">
                              <w:t xml:space="preserve">             </w:t>
                            </w:r>
                          </w:p>
                          <w:p w14:paraId="1606AFA9" w14:textId="0F917965" w:rsidR="00362120" w:rsidRDefault="005E738C" w:rsidP="00FD3C13">
                            <w:pPr>
                              <w:ind w:right="-230"/>
                            </w:pPr>
                            <w:r>
                              <w:t xml:space="preserve">                                                                                                                                                    </w:t>
                            </w:r>
                          </w:p>
                          <w:p w14:paraId="6812B4A8" w14:textId="30A97C7B" w:rsidR="00362120" w:rsidRDefault="00362120" w:rsidP="00FD3C13">
                            <w:pPr>
                              <w:ind w:right="-230"/>
                            </w:pPr>
                          </w:p>
                          <w:p w14:paraId="7119404A" w14:textId="70C44D44" w:rsidR="00362120" w:rsidRDefault="00362120" w:rsidP="00FD3C13">
                            <w:pPr>
                              <w:ind w:right="-230"/>
                            </w:pPr>
                          </w:p>
                          <w:p w14:paraId="35D5299B" w14:textId="4DA9FB8B" w:rsidR="00362120" w:rsidRDefault="00362120" w:rsidP="00FD3C13">
                            <w:pPr>
                              <w:ind w:right="-230"/>
                            </w:pPr>
                          </w:p>
                          <w:p w14:paraId="0D23F457" w14:textId="37617636" w:rsidR="00362120" w:rsidRDefault="00362120" w:rsidP="00FD3C13">
                            <w:pPr>
                              <w:ind w:right="-230"/>
                            </w:pPr>
                          </w:p>
                          <w:p w14:paraId="3100CFD5" w14:textId="0731EC88" w:rsidR="00362120" w:rsidRDefault="00362120" w:rsidP="00FD3C13">
                            <w:pPr>
                              <w:ind w:right="-230"/>
                            </w:pPr>
                          </w:p>
                          <w:p w14:paraId="214BE231" w14:textId="773141E5" w:rsidR="00362120" w:rsidRDefault="00362120" w:rsidP="00FD3C13">
                            <w:pPr>
                              <w:ind w:right="-230"/>
                            </w:pPr>
                          </w:p>
                          <w:p w14:paraId="37B9F510" w14:textId="73FB3EDA" w:rsidR="00362120" w:rsidRDefault="00362120" w:rsidP="00FD3C13">
                            <w:pPr>
                              <w:ind w:right="-230"/>
                            </w:pPr>
                          </w:p>
                          <w:p w14:paraId="08A71B73" w14:textId="0DD4ADC6" w:rsidR="00362120" w:rsidRDefault="00362120" w:rsidP="00FD3C13">
                            <w:pPr>
                              <w:ind w:right="-230"/>
                            </w:pPr>
                          </w:p>
                          <w:p w14:paraId="331B31BD" w14:textId="354FEAF7" w:rsidR="00362120" w:rsidRDefault="00362120" w:rsidP="00FD3C13">
                            <w:pPr>
                              <w:ind w:right="-230"/>
                            </w:pPr>
                          </w:p>
                          <w:p w14:paraId="55F5CE43" w14:textId="51F6B396" w:rsidR="00362120" w:rsidRDefault="00362120" w:rsidP="00FD3C13">
                            <w:pPr>
                              <w:ind w:right="-230"/>
                            </w:pPr>
                          </w:p>
                          <w:p w14:paraId="005453C5" w14:textId="3E1E4A9D" w:rsidR="00362120" w:rsidRDefault="00362120" w:rsidP="00FD3C13">
                            <w:pPr>
                              <w:ind w:right="-230"/>
                            </w:pPr>
                          </w:p>
                          <w:p w14:paraId="2B213CA8" w14:textId="3520D62B" w:rsidR="00362120" w:rsidRDefault="00362120" w:rsidP="00FD3C13">
                            <w:pPr>
                              <w:ind w:right="-230"/>
                            </w:pPr>
                          </w:p>
                          <w:p w14:paraId="47C500FE" w14:textId="6BC3F427" w:rsidR="00362120" w:rsidRDefault="00362120" w:rsidP="00FD3C13">
                            <w:pPr>
                              <w:ind w:right="-230"/>
                            </w:pPr>
                          </w:p>
                          <w:p w14:paraId="577A5AE0" w14:textId="0BFD33FF" w:rsidR="00362120" w:rsidRDefault="00362120" w:rsidP="00FD3C13">
                            <w:pPr>
                              <w:ind w:right="-230"/>
                            </w:pPr>
                          </w:p>
                          <w:p w14:paraId="0BC07157" w14:textId="70C8D6D1" w:rsidR="00362120" w:rsidRDefault="00362120" w:rsidP="00FD3C13">
                            <w:pPr>
                              <w:ind w:right="-230"/>
                            </w:pPr>
                          </w:p>
                          <w:p w14:paraId="63E60350" w14:textId="0A1A09C7" w:rsidR="00362120" w:rsidRDefault="00362120" w:rsidP="00FD3C13">
                            <w:pPr>
                              <w:ind w:right="-230"/>
                            </w:pPr>
                          </w:p>
                          <w:p w14:paraId="23F5D87C" w14:textId="297EC193" w:rsidR="00362120" w:rsidRDefault="00362120" w:rsidP="00FD3C13">
                            <w:pPr>
                              <w:ind w:right="-230"/>
                            </w:pPr>
                          </w:p>
                          <w:p w14:paraId="7ED4E48A" w14:textId="48506E8E" w:rsidR="00362120" w:rsidRDefault="00362120" w:rsidP="00FD3C13">
                            <w:pPr>
                              <w:ind w:right="-230"/>
                            </w:pPr>
                          </w:p>
                          <w:p w14:paraId="50AE1121" w14:textId="40D40D22" w:rsidR="00362120" w:rsidRDefault="00362120" w:rsidP="00FD3C13">
                            <w:pPr>
                              <w:ind w:right="-230"/>
                            </w:pPr>
                          </w:p>
                          <w:p w14:paraId="2208ABA4" w14:textId="41AD87B2" w:rsidR="00362120" w:rsidRDefault="00362120" w:rsidP="00FD3C13">
                            <w:pPr>
                              <w:ind w:right="-230"/>
                            </w:pPr>
                          </w:p>
                          <w:p w14:paraId="393B9EB1" w14:textId="3F43BCC6" w:rsidR="00362120" w:rsidRDefault="00362120" w:rsidP="00FD3C13">
                            <w:pPr>
                              <w:ind w:right="-230"/>
                            </w:pPr>
                          </w:p>
                          <w:p w14:paraId="24ADD4EB" w14:textId="3BCDFECF" w:rsidR="00362120" w:rsidRDefault="00362120" w:rsidP="00FD3C13">
                            <w:pPr>
                              <w:ind w:right="-230"/>
                            </w:pPr>
                          </w:p>
                          <w:p w14:paraId="68B510F5" w14:textId="055864F8" w:rsidR="00362120" w:rsidRDefault="00362120" w:rsidP="00FD3C13">
                            <w:pPr>
                              <w:ind w:right="-230"/>
                            </w:pPr>
                          </w:p>
                          <w:p w14:paraId="2B262907" w14:textId="7200CE74" w:rsidR="00362120" w:rsidRDefault="00362120" w:rsidP="00FD3C13">
                            <w:pPr>
                              <w:ind w:right="-230"/>
                            </w:pPr>
                          </w:p>
                          <w:p w14:paraId="23FD1AF9" w14:textId="40008C69" w:rsidR="00362120" w:rsidRDefault="00362120" w:rsidP="00FD3C13">
                            <w:pPr>
                              <w:ind w:right="-230"/>
                            </w:pPr>
                          </w:p>
                          <w:p w14:paraId="70177CB2" w14:textId="5017AFB9" w:rsidR="00362120" w:rsidRDefault="00362120" w:rsidP="00FD3C13">
                            <w:pPr>
                              <w:ind w:right="-230"/>
                            </w:pPr>
                          </w:p>
                          <w:p w14:paraId="37BD3E2C" w14:textId="72070263" w:rsidR="00362120" w:rsidRDefault="00362120" w:rsidP="00FD3C13">
                            <w:pPr>
                              <w:ind w:right="-230"/>
                            </w:pPr>
                          </w:p>
                          <w:p w14:paraId="11F37918" w14:textId="44793B33" w:rsidR="00362120" w:rsidRDefault="00362120" w:rsidP="00FD3C13">
                            <w:pPr>
                              <w:ind w:right="-230"/>
                            </w:pPr>
                          </w:p>
                          <w:p w14:paraId="79E0F72E" w14:textId="46778FE1" w:rsidR="00362120" w:rsidRDefault="00362120" w:rsidP="00FD3C13">
                            <w:pPr>
                              <w:ind w:right="-230"/>
                            </w:pPr>
                          </w:p>
                          <w:p w14:paraId="689FE6D2" w14:textId="77777777" w:rsidR="00362120" w:rsidRDefault="00362120" w:rsidP="00FD3C13">
                            <w:pPr>
                              <w:ind w:right="-230"/>
                            </w:pPr>
                            <w:r>
                              <w:t xml:space="preserve">           </w:t>
                            </w:r>
                          </w:p>
                          <w:p w14:paraId="73D7816D" w14:textId="325B4F0F" w:rsidR="00362120" w:rsidRPr="00EA3AF1" w:rsidRDefault="00EA3AF1" w:rsidP="00FD3C13">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034016C6" wp14:editId="4CB66D4A">
                                  <wp:extent cx="156210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0FF51C58" wp14:editId="7B5429E1">
                                  <wp:extent cx="14986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sidR="00876AFB">
                              <w:rPr>
                                <w:color w:val="BDD6EE" w:themeColor="accent5" w:themeTint="66"/>
                              </w:rPr>
                              <w:t xml:space="preserve">        </w:t>
                            </w:r>
                            <w:r>
                              <w:rPr>
                                <w:color w:val="BDD6EE" w:themeColor="accent5" w:themeTint="66"/>
                              </w:rPr>
                              <w:t xml:space="preserve">  </w:t>
                            </w:r>
                            <w:r w:rsidR="00876AFB">
                              <w:rPr>
                                <w:noProof/>
                                <w:color w:val="5B9BD5" w:themeColor="accent5"/>
                              </w:rPr>
                              <w:drawing>
                                <wp:inline distT="0" distB="0" distL="0" distR="0" wp14:anchorId="77ADC584" wp14:editId="18389081">
                                  <wp:extent cx="812800" cy="812800"/>
                                  <wp:effectExtent l="0" t="0" r="139700" b="139700"/>
                                  <wp:docPr id="18" name="Picture 18"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sidR="00876AFB">
                              <w:rPr>
                                <w:color w:val="BDD6EE" w:themeColor="accent5" w:themeTint="66"/>
                              </w:rPr>
                              <w:t xml:space="preserve">         </w:t>
                            </w:r>
                            <w:r w:rsidR="00876AFB">
                              <w:rPr>
                                <w:noProof/>
                                <w:color w:val="5B9BD5" w:themeColor="accent5"/>
                              </w:rPr>
                              <w:drawing>
                                <wp:inline distT="0" distB="0" distL="0" distR="0" wp14:anchorId="231E3B8F" wp14:editId="6E38210D">
                                  <wp:extent cx="812800" cy="812800"/>
                                  <wp:effectExtent l="0" t="0" r="127000" b="127000"/>
                                  <wp:docPr id="19" name="Picture 19"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sidR="00876AFB">
                              <w:rPr>
                                <w:color w:val="BDD6EE" w:themeColor="accent5" w:themeTint="66"/>
                              </w:rPr>
                              <w:t xml:space="preserve">         </w:t>
                            </w:r>
                            <w:r w:rsidR="00876AFB">
                              <w:rPr>
                                <w:noProof/>
                                <w:color w:val="5B9BD5" w:themeColor="accent5"/>
                              </w:rPr>
                              <w:drawing>
                                <wp:inline distT="0" distB="0" distL="0" distR="0" wp14:anchorId="442749DD" wp14:editId="24E2CA29">
                                  <wp:extent cx="812800" cy="812800"/>
                                  <wp:effectExtent l="0" t="0" r="127000" b="12700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570AC278" w14:textId="77777777" w:rsidR="00EA3AF1" w:rsidRDefault="00EA3AF1" w:rsidP="00FD3C13">
                            <w:pPr>
                              <w:ind w:right="-230"/>
                            </w:pPr>
                          </w:p>
                          <w:p w14:paraId="25D3F6D2" w14:textId="77777777" w:rsidR="00C6441E" w:rsidRDefault="00C6441E" w:rsidP="00FD3C13">
                            <w:pPr>
                              <w:ind w:right="-2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47145" id="Rectangle 4" o:spid="_x0000_s1026" style="position:absolute;margin-left:-22pt;margin-top:27pt;width:626pt;height:615pt;z-index:-251668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" fillcolor="#001540" strokecolor="#2f528f" strokeweight="1pt">
                <v:fill opacity="60293f" color2="#2d4f8e [2276]" o:opacity2="60293f" rotate="t" focusposition=".5,.5" focussize="" colors="0 #001540;4588f #001540;20972f #203864;43909f #203864" focus="100%" type="gradientRadial"/>
                <v:path arrowok="t"/>
                <v:textbox>
                  <w:txbxContent>
                    <w:p w14:paraId="42390E65" w14:textId="76159631" w:rsidR="00743D11" w:rsidRDefault="00743D11" w:rsidP="00FD3C13">
                      <w:pPr>
                        <w:ind w:right="-230"/>
                        <w:jc w:val="center"/>
                      </w:pPr>
                      <w:r>
                        <w:t xml:space="preserve">         </w:t>
                      </w:r>
                      <w:r w:rsidR="00462C21">
                        <w:t xml:space="preserve">                                                    </w:t>
                      </w:r>
                    </w:p>
                    <w:p w14:paraId="2A5305EB" w14:textId="39325C5C" w:rsidR="00743D11" w:rsidRDefault="00743D11" w:rsidP="00FD3C13">
                      <w:pPr>
                        <w:ind w:right="-230"/>
                      </w:pPr>
                    </w:p>
                    <w:p w14:paraId="5C0E0C43" w14:textId="52AC57CC" w:rsidR="00362120" w:rsidRDefault="00362120" w:rsidP="00FD3C13">
                      <w:pPr>
                        <w:ind w:right="-230"/>
                      </w:pPr>
                    </w:p>
                    <w:p w14:paraId="38B112A3" w14:textId="7C24D5C5" w:rsidR="00362120" w:rsidRDefault="00362120" w:rsidP="00FD3C13">
                      <w:pPr>
                        <w:ind w:right="-230"/>
                      </w:pPr>
                    </w:p>
                    <w:p w14:paraId="2C29EF9D" w14:textId="5FDA160D" w:rsidR="00362120" w:rsidRDefault="00362120" w:rsidP="00FD3C13">
                      <w:pPr>
                        <w:ind w:right="-230"/>
                      </w:pPr>
                    </w:p>
                    <w:p w14:paraId="4C8CDD85" w14:textId="531B0744" w:rsidR="00362120" w:rsidRDefault="00362120" w:rsidP="00FD3C13">
                      <w:pPr>
                        <w:ind w:right="-230"/>
                      </w:pPr>
                    </w:p>
                    <w:p w14:paraId="4EF28E46" w14:textId="4A48F3B6" w:rsidR="00362120" w:rsidRDefault="00362120" w:rsidP="00FD3C13">
                      <w:pPr>
                        <w:ind w:right="-230"/>
                      </w:pPr>
                    </w:p>
                    <w:p w14:paraId="6BBA769D" w14:textId="6B655BA5" w:rsidR="00362120" w:rsidRDefault="00362120" w:rsidP="00FD3C13">
                      <w:pPr>
                        <w:ind w:right="-230"/>
                      </w:pPr>
                    </w:p>
                    <w:p w14:paraId="2A79B776" w14:textId="1A8000B6" w:rsidR="00362120" w:rsidRDefault="00362120" w:rsidP="00FD3C13">
                      <w:pPr>
                        <w:ind w:right="-230"/>
                      </w:pPr>
                    </w:p>
                    <w:p w14:paraId="3BA80D99" w14:textId="391E8B5D" w:rsidR="00362120" w:rsidRDefault="00362120" w:rsidP="00FD3C13">
                      <w:pPr>
                        <w:ind w:right="-230"/>
                      </w:pPr>
                    </w:p>
                    <w:p w14:paraId="63D52E06" w14:textId="045381B6" w:rsidR="00362120" w:rsidRDefault="00362120" w:rsidP="00FD3C13">
                      <w:pPr>
                        <w:ind w:right="-230"/>
                      </w:pPr>
                    </w:p>
                    <w:p w14:paraId="12A3DB51" w14:textId="33216EBF" w:rsidR="00362120" w:rsidRDefault="00362120" w:rsidP="00FD3C13">
                      <w:pPr>
                        <w:ind w:right="-230"/>
                      </w:pPr>
                    </w:p>
                    <w:p w14:paraId="24A25155" w14:textId="0216E959" w:rsidR="00362120" w:rsidRDefault="00362120" w:rsidP="00FD3C13">
                      <w:pPr>
                        <w:ind w:right="-230"/>
                      </w:pPr>
                    </w:p>
                    <w:p w14:paraId="4402A90A" w14:textId="351BB6D5" w:rsidR="00362120" w:rsidRDefault="00362120" w:rsidP="00FD3C13">
                      <w:pPr>
                        <w:ind w:right="-230"/>
                      </w:pPr>
                    </w:p>
                    <w:p w14:paraId="0341DDD4" w14:textId="10E7B655" w:rsidR="00362120" w:rsidRDefault="00362120" w:rsidP="00FD3C13">
                      <w:pPr>
                        <w:ind w:right="-230"/>
                      </w:pPr>
                    </w:p>
                    <w:p w14:paraId="244A83B8" w14:textId="59ABF419" w:rsidR="00362120" w:rsidRDefault="00362120" w:rsidP="00FD3C13">
                      <w:pPr>
                        <w:ind w:right="-230"/>
                      </w:pPr>
                    </w:p>
                    <w:p w14:paraId="34C03D26" w14:textId="4DF69B05" w:rsidR="00362120" w:rsidRDefault="00362120" w:rsidP="00FD3C13">
                      <w:pPr>
                        <w:ind w:right="-230"/>
                      </w:pPr>
                    </w:p>
                    <w:p w14:paraId="08A5DBD9" w14:textId="5DEFBCD1" w:rsidR="00362120" w:rsidRDefault="00362120" w:rsidP="00FD3C13">
                      <w:pPr>
                        <w:ind w:right="-230"/>
                      </w:pPr>
                    </w:p>
                    <w:p w14:paraId="512B857A" w14:textId="0DAC7436" w:rsidR="00362120" w:rsidRDefault="00362120" w:rsidP="00FD3C13">
                      <w:pPr>
                        <w:ind w:right="-230"/>
                      </w:pPr>
                    </w:p>
                    <w:p w14:paraId="2BF2FBC2" w14:textId="23B10789" w:rsidR="00362120" w:rsidRDefault="00362120" w:rsidP="00FD3C13">
                      <w:pPr>
                        <w:ind w:right="-230"/>
                      </w:pPr>
                    </w:p>
                    <w:p w14:paraId="597AE63D" w14:textId="5ADF9956" w:rsidR="00362120" w:rsidRDefault="00362120" w:rsidP="00FD3C13">
                      <w:pPr>
                        <w:ind w:right="-230"/>
                      </w:pPr>
                    </w:p>
                    <w:p w14:paraId="4F0A56A7" w14:textId="5AAB1969" w:rsidR="00362120" w:rsidRDefault="00362120" w:rsidP="00FD3C13">
                      <w:pPr>
                        <w:ind w:right="-230"/>
                      </w:pPr>
                    </w:p>
                    <w:p w14:paraId="70FABBB1" w14:textId="5DFF5A61" w:rsidR="00362120" w:rsidRDefault="00362120" w:rsidP="00FD3C13">
                      <w:pPr>
                        <w:ind w:right="-230"/>
                      </w:pPr>
                    </w:p>
                    <w:p w14:paraId="283B166E" w14:textId="7DD82F9B" w:rsidR="00362120" w:rsidRDefault="00362120" w:rsidP="00FD3C13">
                      <w:pPr>
                        <w:ind w:right="-230"/>
                      </w:pPr>
                    </w:p>
                    <w:p w14:paraId="69A74F9B" w14:textId="52A5E8B7" w:rsidR="00362120" w:rsidRDefault="00362120" w:rsidP="00FD3C13">
                      <w:pPr>
                        <w:ind w:right="-230"/>
                      </w:pPr>
                    </w:p>
                    <w:p w14:paraId="41DD948A" w14:textId="6C9846B9" w:rsidR="00362120" w:rsidRDefault="00362120" w:rsidP="00FD3C13">
                      <w:pPr>
                        <w:ind w:right="-230"/>
                      </w:pPr>
                    </w:p>
                    <w:p w14:paraId="13BCE1CC" w14:textId="502EF8D8" w:rsidR="00362120" w:rsidRDefault="00362120" w:rsidP="00FD3C13">
                      <w:pPr>
                        <w:ind w:right="-230"/>
                      </w:pPr>
                    </w:p>
                    <w:p w14:paraId="350D56FA" w14:textId="5BCE8CDC" w:rsidR="00362120" w:rsidRDefault="00362120" w:rsidP="00FD3C13">
                      <w:pPr>
                        <w:ind w:right="-230"/>
                      </w:pPr>
                    </w:p>
                    <w:p w14:paraId="1DFEBE2C" w14:textId="61C7EA13" w:rsidR="00362120" w:rsidRDefault="00D50671" w:rsidP="00FD3C13">
                      <w:pPr>
                        <w:ind w:right="-230"/>
                      </w:pPr>
                      <w:r>
                        <w:t xml:space="preserve">        </w:t>
                      </w:r>
                      <w:r>
                        <w:rPr>
                          <w:noProof/>
                        </w:rPr>
                        <w:drawing>
                          <wp:inline distT="0" distB="0" distL="0" distR="0" wp14:anchorId="3B4DEA74" wp14:editId="75024B80">
                            <wp:extent cx="3517900" cy="204724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extLst>
                                        <a:ext uri="{28A0092B-C50C-407E-A947-70E740481C1C}">
                                          <a14:useLocalDpi xmlns:a14="http://schemas.microsoft.com/office/drawing/2010/main" val="0"/>
                                        </a:ext>
                                      </a:extLst>
                                    </a:blip>
                                    <a:stretch>
                                      <a:fillRect/>
                                    </a:stretch>
                                  </pic:blipFill>
                                  <pic:spPr>
                                    <a:xfrm>
                                      <a:off x="0" y="0"/>
                                      <a:ext cx="3535132" cy="2057268"/>
                                    </a:xfrm>
                                    <a:prstGeom prst="rect">
                                      <a:avLst/>
                                    </a:prstGeom>
                                  </pic:spPr>
                                </pic:pic>
                              </a:graphicData>
                            </a:graphic>
                          </wp:inline>
                        </w:drawing>
                      </w:r>
                      <w:r w:rsidR="00627C26">
                        <w:t xml:space="preserve"> </w:t>
                      </w:r>
                    </w:p>
                    <w:p w14:paraId="32CD8809" w14:textId="11E894D1" w:rsidR="00362120" w:rsidRDefault="00362120" w:rsidP="00FD3C13">
                      <w:pPr>
                        <w:ind w:right="-230"/>
                      </w:pPr>
                    </w:p>
                    <w:p w14:paraId="22A1DDB6" w14:textId="36C3430B" w:rsidR="00362120" w:rsidRDefault="00362120" w:rsidP="00FD3C13">
                      <w:pPr>
                        <w:ind w:right="-230"/>
                      </w:pPr>
                    </w:p>
                    <w:p w14:paraId="7BEFD21C" w14:textId="3A5C8990" w:rsidR="00362120" w:rsidRDefault="00362120" w:rsidP="00FD3C13">
                      <w:pPr>
                        <w:ind w:right="-230"/>
                      </w:pPr>
                    </w:p>
                    <w:p w14:paraId="0B1629DD" w14:textId="6C50C0E0" w:rsidR="00362120" w:rsidRDefault="00362120" w:rsidP="00FD3C13">
                      <w:pPr>
                        <w:ind w:right="-230"/>
                      </w:pPr>
                    </w:p>
                    <w:p w14:paraId="3013C3BC" w14:textId="77777777" w:rsidR="00FD354E" w:rsidRDefault="00FD354E" w:rsidP="00FD3C13">
                      <w:pPr>
                        <w:ind w:right="-230"/>
                      </w:pPr>
                    </w:p>
                    <w:p w14:paraId="0148C683" w14:textId="77777777" w:rsidR="00FD354E" w:rsidRDefault="00FD354E" w:rsidP="00FD3C13">
                      <w:pPr>
                        <w:ind w:right="-230"/>
                      </w:pPr>
                    </w:p>
                    <w:p w14:paraId="7104370D" w14:textId="49C0DA4B" w:rsidR="00362120" w:rsidRDefault="00362120" w:rsidP="00FD3C13">
                      <w:pPr>
                        <w:ind w:right="-230"/>
                      </w:pPr>
                    </w:p>
                    <w:p w14:paraId="25C3832B" w14:textId="588BD8B8" w:rsidR="00362120" w:rsidRDefault="00362120" w:rsidP="00FD3C13">
                      <w:pPr>
                        <w:ind w:right="-230"/>
                      </w:pPr>
                    </w:p>
                    <w:p w14:paraId="0805EB5B" w14:textId="6622B3BC" w:rsidR="00362120" w:rsidRDefault="00362120" w:rsidP="00FD3C13">
                      <w:pPr>
                        <w:ind w:right="-230"/>
                      </w:pPr>
                    </w:p>
                    <w:p w14:paraId="5C561D8B" w14:textId="6EB84D10" w:rsidR="00362120" w:rsidRDefault="00362120" w:rsidP="00FD3C13">
                      <w:pPr>
                        <w:ind w:right="-230"/>
                      </w:pPr>
                    </w:p>
                    <w:p w14:paraId="2F714A69" w14:textId="284071B1" w:rsidR="00362120" w:rsidRDefault="00362120" w:rsidP="00FD3C13">
                      <w:pPr>
                        <w:ind w:right="-230"/>
                      </w:pPr>
                    </w:p>
                    <w:p w14:paraId="4B565B15" w14:textId="4AF10EEB" w:rsidR="00362120" w:rsidRDefault="00362120" w:rsidP="00FD3C13">
                      <w:pPr>
                        <w:ind w:right="-230"/>
                      </w:pPr>
                    </w:p>
                    <w:p w14:paraId="1CD6227E" w14:textId="5DF5FC6F" w:rsidR="00362120" w:rsidRDefault="00362120" w:rsidP="00FD3C13">
                      <w:pPr>
                        <w:ind w:right="-230"/>
                      </w:pPr>
                    </w:p>
                    <w:p w14:paraId="40E22529" w14:textId="3EB872E2" w:rsidR="00362120" w:rsidRDefault="00362120" w:rsidP="00FD3C13">
                      <w:pPr>
                        <w:ind w:right="-230"/>
                      </w:pPr>
                    </w:p>
                    <w:p w14:paraId="451C0B89" w14:textId="5FF372E4" w:rsidR="00362120" w:rsidRDefault="00362120" w:rsidP="00FD3C13">
                      <w:pPr>
                        <w:ind w:right="-230"/>
                      </w:pPr>
                    </w:p>
                    <w:p w14:paraId="198B72CA" w14:textId="15BF80AF" w:rsidR="00362120" w:rsidRDefault="00362120" w:rsidP="00FD3C13">
                      <w:pPr>
                        <w:ind w:right="-230"/>
                      </w:pPr>
                    </w:p>
                    <w:p w14:paraId="6EB8701F" w14:textId="34B23818" w:rsidR="00362120" w:rsidRDefault="00362120" w:rsidP="00FD3C13">
                      <w:pPr>
                        <w:ind w:right="-230"/>
                      </w:pPr>
                    </w:p>
                    <w:p w14:paraId="341EBAAD" w14:textId="19EC3D0A" w:rsidR="00362120" w:rsidRDefault="00362120" w:rsidP="00FD3C13">
                      <w:pPr>
                        <w:ind w:right="-230"/>
                      </w:pPr>
                    </w:p>
                    <w:p w14:paraId="16EE7955" w14:textId="55B17D68" w:rsidR="00362120" w:rsidRDefault="00362120" w:rsidP="00FD3C13">
                      <w:pPr>
                        <w:ind w:right="-230"/>
                      </w:pPr>
                    </w:p>
                    <w:p w14:paraId="1524DC38" w14:textId="4221173A" w:rsidR="00362120" w:rsidRDefault="00362120" w:rsidP="00FD3C13">
                      <w:pPr>
                        <w:ind w:right="-230"/>
                      </w:pPr>
                    </w:p>
                    <w:p w14:paraId="0A84DF78" w14:textId="267DB871" w:rsidR="00362120" w:rsidRDefault="00362120" w:rsidP="00FD3C13">
                      <w:pPr>
                        <w:ind w:right="-230"/>
                      </w:pPr>
                    </w:p>
                    <w:p w14:paraId="40198338" w14:textId="2DCBCFB7" w:rsidR="00362120" w:rsidRDefault="00362120" w:rsidP="00FD3C13">
                      <w:pPr>
                        <w:ind w:right="-230"/>
                      </w:pPr>
                    </w:p>
                    <w:p w14:paraId="7EEC672F" w14:textId="4E3F6FC2" w:rsidR="00362120" w:rsidRDefault="00362120" w:rsidP="00FD3C13">
                      <w:pPr>
                        <w:ind w:right="-230"/>
                      </w:pPr>
                    </w:p>
                    <w:p w14:paraId="028192DF" w14:textId="5DA4F7EB" w:rsidR="005E738C" w:rsidRDefault="00DB5D11" w:rsidP="00FD3C13">
                      <w:pPr>
                        <w:ind w:right="-230"/>
                      </w:pPr>
                      <w:r>
                        <w:t xml:space="preserve">                                                                                               </w:t>
                      </w:r>
                      <w:r w:rsidR="00535A5C">
                        <w:t xml:space="preserve">                                                                                                                                                                         </w:t>
                      </w:r>
                      <w:r w:rsidR="003D2625">
                        <w:t xml:space="preserve">             </w:t>
                      </w:r>
                    </w:p>
                    <w:p w14:paraId="1606AFA9" w14:textId="0F917965" w:rsidR="00362120" w:rsidRDefault="005E738C" w:rsidP="00FD3C13">
                      <w:pPr>
                        <w:ind w:right="-230"/>
                      </w:pPr>
                      <w:r>
                        <w:t xml:space="preserve">                                                                                                                                                    </w:t>
                      </w:r>
                    </w:p>
                    <w:p w14:paraId="6812B4A8" w14:textId="30A97C7B" w:rsidR="00362120" w:rsidRDefault="00362120" w:rsidP="00FD3C13">
                      <w:pPr>
                        <w:ind w:right="-230"/>
                      </w:pPr>
                    </w:p>
                    <w:p w14:paraId="7119404A" w14:textId="70C44D44" w:rsidR="00362120" w:rsidRDefault="00362120" w:rsidP="00FD3C13">
                      <w:pPr>
                        <w:ind w:right="-230"/>
                      </w:pPr>
                    </w:p>
                    <w:p w14:paraId="35D5299B" w14:textId="4DA9FB8B" w:rsidR="00362120" w:rsidRDefault="00362120" w:rsidP="00FD3C13">
                      <w:pPr>
                        <w:ind w:right="-230"/>
                      </w:pPr>
                    </w:p>
                    <w:p w14:paraId="0D23F457" w14:textId="37617636" w:rsidR="00362120" w:rsidRDefault="00362120" w:rsidP="00FD3C13">
                      <w:pPr>
                        <w:ind w:right="-230"/>
                      </w:pPr>
                    </w:p>
                    <w:p w14:paraId="3100CFD5" w14:textId="0731EC88" w:rsidR="00362120" w:rsidRDefault="00362120" w:rsidP="00FD3C13">
                      <w:pPr>
                        <w:ind w:right="-230"/>
                      </w:pPr>
                    </w:p>
                    <w:p w14:paraId="214BE231" w14:textId="773141E5" w:rsidR="00362120" w:rsidRDefault="00362120" w:rsidP="00FD3C13">
                      <w:pPr>
                        <w:ind w:right="-230"/>
                      </w:pPr>
                    </w:p>
                    <w:p w14:paraId="37B9F510" w14:textId="73FB3EDA" w:rsidR="00362120" w:rsidRDefault="00362120" w:rsidP="00FD3C13">
                      <w:pPr>
                        <w:ind w:right="-230"/>
                      </w:pPr>
                    </w:p>
                    <w:p w14:paraId="08A71B73" w14:textId="0DD4ADC6" w:rsidR="00362120" w:rsidRDefault="00362120" w:rsidP="00FD3C13">
                      <w:pPr>
                        <w:ind w:right="-230"/>
                      </w:pPr>
                    </w:p>
                    <w:p w14:paraId="331B31BD" w14:textId="354FEAF7" w:rsidR="00362120" w:rsidRDefault="00362120" w:rsidP="00FD3C13">
                      <w:pPr>
                        <w:ind w:right="-230"/>
                      </w:pPr>
                    </w:p>
                    <w:p w14:paraId="55F5CE43" w14:textId="51F6B396" w:rsidR="00362120" w:rsidRDefault="00362120" w:rsidP="00FD3C13">
                      <w:pPr>
                        <w:ind w:right="-230"/>
                      </w:pPr>
                    </w:p>
                    <w:p w14:paraId="005453C5" w14:textId="3E1E4A9D" w:rsidR="00362120" w:rsidRDefault="00362120" w:rsidP="00FD3C13">
                      <w:pPr>
                        <w:ind w:right="-230"/>
                      </w:pPr>
                    </w:p>
                    <w:p w14:paraId="2B213CA8" w14:textId="3520D62B" w:rsidR="00362120" w:rsidRDefault="00362120" w:rsidP="00FD3C13">
                      <w:pPr>
                        <w:ind w:right="-230"/>
                      </w:pPr>
                    </w:p>
                    <w:p w14:paraId="47C500FE" w14:textId="6BC3F427" w:rsidR="00362120" w:rsidRDefault="00362120" w:rsidP="00FD3C13">
                      <w:pPr>
                        <w:ind w:right="-230"/>
                      </w:pPr>
                    </w:p>
                    <w:p w14:paraId="577A5AE0" w14:textId="0BFD33FF" w:rsidR="00362120" w:rsidRDefault="00362120" w:rsidP="00FD3C13">
                      <w:pPr>
                        <w:ind w:right="-230"/>
                      </w:pPr>
                    </w:p>
                    <w:p w14:paraId="0BC07157" w14:textId="70C8D6D1" w:rsidR="00362120" w:rsidRDefault="00362120" w:rsidP="00FD3C13">
                      <w:pPr>
                        <w:ind w:right="-230"/>
                      </w:pPr>
                    </w:p>
                    <w:p w14:paraId="63E60350" w14:textId="0A1A09C7" w:rsidR="00362120" w:rsidRDefault="00362120" w:rsidP="00FD3C13">
                      <w:pPr>
                        <w:ind w:right="-230"/>
                      </w:pPr>
                    </w:p>
                    <w:p w14:paraId="23F5D87C" w14:textId="297EC193" w:rsidR="00362120" w:rsidRDefault="00362120" w:rsidP="00FD3C13">
                      <w:pPr>
                        <w:ind w:right="-230"/>
                      </w:pPr>
                    </w:p>
                    <w:p w14:paraId="7ED4E48A" w14:textId="48506E8E" w:rsidR="00362120" w:rsidRDefault="00362120" w:rsidP="00FD3C13">
                      <w:pPr>
                        <w:ind w:right="-230"/>
                      </w:pPr>
                    </w:p>
                    <w:p w14:paraId="50AE1121" w14:textId="40D40D22" w:rsidR="00362120" w:rsidRDefault="00362120" w:rsidP="00FD3C13">
                      <w:pPr>
                        <w:ind w:right="-230"/>
                      </w:pPr>
                    </w:p>
                    <w:p w14:paraId="2208ABA4" w14:textId="41AD87B2" w:rsidR="00362120" w:rsidRDefault="00362120" w:rsidP="00FD3C13">
                      <w:pPr>
                        <w:ind w:right="-230"/>
                      </w:pPr>
                    </w:p>
                    <w:p w14:paraId="393B9EB1" w14:textId="3F43BCC6" w:rsidR="00362120" w:rsidRDefault="00362120" w:rsidP="00FD3C13">
                      <w:pPr>
                        <w:ind w:right="-230"/>
                      </w:pPr>
                    </w:p>
                    <w:p w14:paraId="24ADD4EB" w14:textId="3BCDFECF" w:rsidR="00362120" w:rsidRDefault="00362120" w:rsidP="00FD3C13">
                      <w:pPr>
                        <w:ind w:right="-230"/>
                      </w:pPr>
                    </w:p>
                    <w:p w14:paraId="68B510F5" w14:textId="055864F8" w:rsidR="00362120" w:rsidRDefault="00362120" w:rsidP="00FD3C13">
                      <w:pPr>
                        <w:ind w:right="-230"/>
                      </w:pPr>
                    </w:p>
                    <w:p w14:paraId="2B262907" w14:textId="7200CE74" w:rsidR="00362120" w:rsidRDefault="00362120" w:rsidP="00FD3C13">
                      <w:pPr>
                        <w:ind w:right="-230"/>
                      </w:pPr>
                    </w:p>
                    <w:p w14:paraId="23FD1AF9" w14:textId="40008C69" w:rsidR="00362120" w:rsidRDefault="00362120" w:rsidP="00FD3C13">
                      <w:pPr>
                        <w:ind w:right="-230"/>
                      </w:pPr>
                    </w:p>
                    <w:p w14:paraId="70177CB2" w14:textId="5017AFB9" w:rsidR="00362120" w:rsidRDefault="00362120" w:rsidP="00FD3C13">
                      <w:pPr>
                        <w:ind w:right="-230"/>
                      </w:pPr>
                    </w:p>
                    <w:p w14:paraId="37BD3E2C" w14:textId="72070263" w:rsidR="00362120" w:rsidRDefault="00362120" w:rsidP="00FD3C13">
                      <w:pPr>
                        <w:ind w:right="-230"/>
                      </w:pPr>
                    </w:p>
                    <w:p w14:paraId="11F37918" w14:textId="44793B33" w:rsidR="00362120" w:rsidRDefault="00362120" w:rsidP="00FD3C13">
                      <w:pPr>
                        <w:ind w:right="-230"/>
                      </w:pPr>
                    </w:p>
                    <w:p w14:paraId="79E0F72E" w14:textId="46778FE1" w:rsidR="00362120" w:rsidRDefault="00362120" w:rsidP="00FD3C13">
                      <w:pPr>
                        <w:ind w:right="-230"/>
                      </w:pPr>
                    </w:p>
                    <w:p w14:paraId="689FE6D2" w14:textId="77777777" w:rsidR="00362120" w:rsidRDefault="00362120" w:rsidP="00FD3C13">
                      <w:pPr>
                        <w:ind w:right="-230"/>
                      </w:pPr>
                      <w:r>
                        <w:t xml:space="preserve">           </w:t>
                      </w:r>
                    </w:p>
                    <w:p w14:paraId="73D7816D" w14:textId="325B4F0F" w:rsidR="00362120" w:rsidRPr="00EA3AF1" w:rsidRDefault="00EA3AF1" w:rsidP="00FD3C13">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034016C6" wp14:editId="4CB66D4A">
                            <wp:extent cx="156210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0FF51C58" wp14:editId="7B5429E1">
                            <wp:extent cx="14986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sidR="00876AFB">
                        <w:rPr>
                          <w:color w:val="BDD6EE" w:themeColor="accent5" w:themeTint="66"/>
                        </w:rPr>
                        <w:t xml:space="preserve">        </w:t>
                      </w:r>
                      <w:r>
                        <w:rPr>
                          <w:color w:val="BDD6EE" w:themeColor="accent5" w:themeTint="66"/>
                        </w:rPr>
                        <w:t xml:space="preserve">  </w:t>
                      </w:r>
                      <w:r w:rsidR="00876AFB">
                        <w:rPr>
                          <w:noProof/>
                          <w:color w:val="5B9BD5" w:themeColor="accent5"/>
                        </w:rPr>
                        <w:drawing>
                          <wp:inline distT="0" distB="0" distL="0" distR="0" wp14:anchorId="77ADC584" wp14:editId="18389081">
                            <wp:extent cx="812800" cy="812800"/>
                            <wp:effectExtent l="0" t="0" r="139700" b="139700"/>
                            <wp:docPr id="18" name="Picture 18"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sidR="00876AFB">
                        <w:rPr>
                          <w:color w:val="BDD6EE" w:themeColor="accent5" w:themeTint="66"/>
                        </w:rPr>
                        <w:t xml:space="preserve">         </w:t>
                      </w:r>
                      <w:r w:rsidR="00876AFB">
                        <w:rPr>
                          <w:noProof/>
                          <w:color w:val="5B9BD5" w:themeColor="accent5"/>
                        </w:rPr>
                        <w:drawing>
                          <wp:inline distT="0" distB="0" distL="0" distR="0" wp14:anchorId="231E3B8F" wp14:editId="6E38210D">
                            <wp:extent cx="812800" cy="812800"/>
                            <wp:effectExtent l="0" t="0" r="127000" b="127000"/>
                            <wp:docPr id="19" name="Picture 19"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sidR="00876AFB">
                        <w:rPr>
                          <w:color w:val="BDD6EE" w:themeColor="accent5" w:themeTint="66"/>
                        </w:rPr>
                        <w:t xml:space="preserve">         </w:t>
                      </w:r>
                      <w:r w:rsidR="00876AFB">
                        <w:rPr>
                          <w:noProof/>
                          <w:color w:val="5B9BD5" w:themeColor="accent5"/>
                        </w:rPr>
                        <w:drawing>
                          <wp:inline distT="0" distB="0" distL="0" distR="0" wp14:anchorId="442749DD" wp14:editId="24E2CA29">
                            <wp:extent cx="812800" cy="812800"/>
                            <wp:effectExtent l="0" t="0" r="127000" b="12700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570AC278" w14:textId="77777777" w:rsidR="00EA3AF1" w:rsidRDefault="00EA3AF1" w:rsidP="00FD3C13">
                      <w:pPr>
                        <w:ind w:right="-230"/>
                      </w:pPr>
                    </w:p>
                    <w:p w14:paraId="25D3F6D2" w14:textId="77777777" w:rsidR="00C6441E" w:rsidRDefault="00C6441E" w:rsidP="00FD3C13">
                      <w:pPr>
                        <w:ind w:right="-230"/>
                      </w:pPr>
                    </w:p>
                  </w:txbxContent>
                </v:textbox>
              </v:rect>
            </w:pict>
          </mc:Fallback>
        </mc:AlternateContent>
      </w:r>
      <w:r w:rsidR="00462C21">
        <w:rPr>
          <w:noProof/>
        </w:rPr>
        <mc:AlternateContent>
          <mc:Choice Requires="wps">
            <w:drawing>
              <wp:anchor distT="0" distB="0" distL="114300" distR="114300" simplePos="0" relativeHeight="251701248" behindDoc="0" locked="0" layoutInCell="1" allowOverlap="1" wp14:anchorId="4AB21087" wp14:editId="11E39B58">
                <wp:simplePos x="0" y="0"/>
                <wp:positionH relativeFrom="column">
                  <wp:posOffset>8826500</wp:posOffset>
                </wp:positionH>
                <wp:positionV relativeFrom="paragraph">
                  <wp:posOffset>626745</wp:posOffset>
                </wp:positionV>
                <wp:extent cx="2057400" cy="939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057400" cy="939800"/>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3586B999" w14:textId="7F6C4E70" w:rsidR="006732F4" w:rsidRPr="00462C21" w:rsidRDefault="006732F4" w:rsidP="006732F4">
                            <w:pPr>
                              <w:jc w:val="center"/>
                              <w:rPr>
                                <w:color w:val="FFFFFF" w:themeColor="background1"/>
                                <w:sz w:val="52"/>
                                <w:szCs w:val="52"/>
                              </w:rPr>
                            </w:pPr>
                            <w:r w:rsidRPr="00462C21">
                              <w:rPr>
                                <w:color w:val="FFFFFF" w:themeColor="background1"/>
                                <w:sz w:val="52"/>
                                <w:szCs w:val="52"/>
                              </w:rPr>
                              <w:t>Site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B21087" id="_x0000_t202" coordsize="21600,21600" o:spt="202" path="m,l,21600r21600,l21600,xe">
                <v:stroke joinstyle="miter"/>
                <v:path gradientshapeok="t" o:connecttype="rect"/>
              </v:shapetype>
              <v:shape id="Text Box 23" o:spid="_x0000_s1027" type="#_x0000_t202" style="position:absolute;margin-left:695pt;margin-top:49.35pt;width:162pt;height:7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" filled="f" stroked="f" strokeweight="1pt">
                <v:textbox>
                  <w:txbxContent>
                    <w:p w14:paraId="3586B999" w14:textId="7F6C4E70" w:rsidR="006732F4" w:rsidRPr="00462C21" w:rsidRDefault="006732F4" w:rsidP="006732F4">
                      <w:pPr>
                        <w:jc w:val="center"/>
                        <w:rPr>
                          <w:color w:val="FFFFFF" w:themeColor="background1"/>
                          <w:sz w:val="52"/>
                          <w:szCs w:val="52"/>
                        </w:rPr>
                      </w:pPr>
                      <w:r w:rsidRPr="00462C21">
                        <w:rPr>
                          <w:color w:val="FFFFFF" w:themeColor="background1"/>
                          <w:sz w:val="52"/>
                          <w:szCs w:val="52"/>
                        </w:rPr>
                        <w:t>Site Plan</w:t>
                      </w:r>
                    </w:p>
                  </w:txbxContent>
                </v:textbox>
              </v:shape>
            </w:pict>
          </mc:Fallback>
        </mc:AlternateContent>
      </w:r>
      <w:r w:rsidR="003A2DCC">
        <w:t xml:space="preserve">                                                                                                                                                                                                                                                      </w:t>
      </w:r>
      <w:r w:rsidR="00462C21">
        <w:t xml:space="preserve">  </w:t>
      </w:r>
    </w:p>
    <w:p w14:paraId="3AFDC5E5" w14:textId="77777777" w:rsidR="00D50671" w:rsidRDefault="00D50671" w:rsidP="006D3349">
      <w:pPr>
        <w:ind w:left="-720"/>
      </w:pPr>
    </w:p>
    <w:p w14:paraId="0E5B93AA" w14:textId="4925676E" w:rsidR="00C10E6B" w:rsidRDefault="00B43BA0" w:rsidP="006D3349">
      <w:pPr>
        <w:ind w:left="-720"/>
      </w:pPr>
      <w:r>
        <w:rPr>
          <w:noProof/>
        </w:rPr>
        <mc:AlternateContent>
          <mc:Choice Requires="wpg">
            <w:drawing>
              <wp:anchor distT="0" distB="0" distL="114300" distR="114300" simplePos="0" relativeHeight="251716608" behindDoc="0" locked="0" layoutInCell="1" allowOverlap="1" wp14:anchorId="04A68979" wp14:editId="3F9E43E9">
                <wp:simplePos x="0" y="0"/>
                <wp:positionH relativeFrom="column">
                  <wp:posOffset>1663700</wp:posOffset>
                </wp:positionH>
                <wp:positionV relativeFrom="paragraph">
                  <wp:posOffset>352425</wp:posOffset>
                </wp:positionV>
                <wp:extent cx="5232400" cy="1346200"/>
                <wp:effectExtent l="0" t="0" r="0" b="0"/>
                <wp:wrapNone/>
                <wp:docPr id="124" name="Group 124"/>
                <wp:cNvGraphicFramePr/>
                <a:graphic xmlns:a="http://schemas.openxmlformats.org/drawingml/2006/main">
                  <a:graphicData uri="http://schemas.microsoft.com/office/word/2010/wordprocessingGroup">
                    <wpg:wgp>
                      <wpg:cNvGrpSpPr/>
                      <wpg:grpSpPr>
                        <a:xfrm>
                          <a:off x="0" y="0"/>
                          <a:ext cx="5232400" cy="1346200"/>
                          <a:chOff x="0" y="0"/>
                          <a:chExt cx="7099300" cy="2283260"/>
                        </a:xfrm>
                      </wpg:grpSpPr>
                      <wps:wsp>
                        <wps:cNvPr id="85" name="Text Box 85"/>
                        <wps:cNvSpPr txBox="1"/>
                        <wps:spPr>
                          <a:xfrm>
                            <a:off x="0" y="0"/>
                            <a:ext cx="7099300" cy="1308100"/>
                          </a:xfrm>
                          <a:prstGeom prst="rect">
                            <a:avLst/>
                          </a:prstGeom>
                          <a:noFill/>
                          <a:ln w="6350">
                            <a:noFill/>
                          </a:ln>
                        </wps:spPr>
                        <wps:txbx>
                          <w:txbxContent>
                            <w:p w14:paraId="7ED49D0F" w14:textId="6BF441E7" w:rsidR="00386056" w:rsidRPr="006D3349" w:rsidRDefault="00C368B4" w:rsidP="00386056">
                              <w:pPr>
                                <w:jc w:val="center"/>
                                <w:rPr>
                                  <w:rFonts w:ascii="Chalkduster" w:hAnsi="Chalkduster"/>
                                  <w:color w:val="FFFFFF" w:themeColor="background1"/>
                                </w:rPr>
                              </w:pPr>
                              <w:r w:rsidRPr="006D3349">
                                <w:rPr>
                                  <w:rFonts w:ascii="Chalkduster" w:hAnsi="Chalkduster"/>
                                  <w:color w:val="FFFFFF" w:themeColor="background1"/>
                                </w:rPr>
                                <w:t>Have an Adventure</w:t>
                              </w:r>
                            </w:p>
                            <w:p w14:paraId="14912C36" w14:textId="25E8CFEA" w:rsidR="00C368B4" w:rsidRPr="006D3349" w:rsidRDefault="00C368B4" w:rsidP="00386056">
                              <w:pPr>
                                <w:jc w:val="center"/>
                                <w:rPr>
                                  <w:rFonts w:ascii="Chalkduster" w:hAnsi="Chalkduster"/>
                                  <w:color w:val="FFFFFF" w:themeColor="background1"/>
                                </w:rPr>
                              </w:pPr>
                              <w:r w:rsidRPr="006D3349">
                                <w:rPr>
                                  <w:rFonts w:ascii="Chalkduster" w:hAnsi="Chalkduster"/>
                                  <w:color w:val="FFFFFF" w:themeColor="background1"/>
                                </w:rPr>
                                <w:t>Make Memories with Rolling Rapids</w:t>
                              </w:r>
                            </w:p>
                            <w:p w14:paraId="37762B73" w14:textId="77777777" w:rsidR="00C368B4" w:rsidRPr="00386056" w:rsidRDefault="00C368B4" w:rsidP="00386056">
                              <w:pPr>
                                <w:jc w:val="center"/>
                                <w:rPr>
                                  <w:rFonts w:ascii="Chalkduster" w:hAnsi="Chalkduster"/>
                                  <w:color w:val="FFFFFF" w:themeColor="background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Rounded Rectangle 88"/>
                        <wps:cNvSpPr/>
                        <wps:spPr>
                          <a:xfrm>
                            <a:off x="2248795" y="1256677"/>
                            <a:ext cx="1917700" cy="1026583"/>
                          </a:xfrm>
                          <a:prstGeom prst="roundRect">
                            <a:avLst/>
                          </a:prstGeom>
                          <a:solidFill>
                            <a:schemeClr val="accent5">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Text Box 91"/>
                        <wps:cNvSpPr txBox="1"/>
                        <wps:spPr>
                          <a:xfrm>
                            <a:off x="2323207" y="1332145"/>
                            <a:ext cx="1739900" cy="778793"/>
                          </a:xfrm>
                          <a:prstGeom prst="rect">
                            <a:avLst/>
                          </a:prstGeom>
                          <a:noFill/>
                          <a:ln w="6350">
                            <a:noFill/>
                          </a:ln>
                        </wps:spPr>
                        <wps:txbx>
                          <w:txbxContent>
                            <w:p w14:paraId="4496CA5D" w14:textId="1741E40A" w:rsidR="00311DB7" w:rsidRPr="00362120" w:rsidRDefault="00311DB7" w:rsidP="00311DB7">
                              <w:pPr>
                                <w:jc w:val="center"/>
                                <w:rPr>
                                  <w:b/>
                                  <w:bCs/>
                                  <w:color w:val="BDD6EE" w:themeColor="accent5" w:themeTint="66"/>
                                  <w:sz w:val="36"/>
                                  <w:szCs w:val="36"/>
                                </w:rPr>
                              </w:pPr>
                              <w:r w:rsidRPr="00362120">
                                <w:rPr>
                                  <w:b/>
                                  <w:bCs/>
                                  <w:color w:val="BDD6EE" w:themeColor="accent5" w:themeTint="66"/>
                                  <w:sz w:val="36"/>
                                  <w:szCs w:val="36"/>
                                </w:rPr>
                                <w:t>Our 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68979" id="Group 124" o:spid="_x0000_s1028" style="position:absolute;left:0;text-align:left;margin-left:131pt;margin-top:27.75pt;width:412pt;height:106pt;z-index:251716608;mso-width-relative:margin;mso-height-relative:margin" coordsize="70993,228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">
                <v:shape id="Text Box 85" o:spid="_x0000_s1029" type="#_x0000_t202" style="position:absolute;width:70993;height:130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" filled="f" stroked="f" strokeweight=".5pt">
                  <v:textbox>
                    <w:txbxContent>
                      <w:p w14:paraId="7ED49D0F" w14:textId="6BF441E7" w:rsidR="00386056" w:rsidRPr="006D3349" w:rsidRDefault="00C368B4" w:rsidP="00386056">
                        <w:pPr>
                          <w:jc w:val="center"/>
                          <w:rPr>
                            <w:rFonts w:ascii="Chalkduster" w:hAnsi="Chalkduster"/>
                            <w:color w:val="FFFFFF" w:themeColor="background1"/>
                          </w:rPr>
                        </w:pPr>
                        <w:r w:rsidRPr="006D3349">
                          <w:rPr>
                            <w:rFonts w:ascii="Chalkduster" w:hAnsi="Chalkduster"/>
                            <w:color w:val="FFFFFF" w:themeColor="background1"/>
                          </w:rPr>
                          <w:t>Have an Adventure</w:t>
                        </w:r>
                      </w:p>
                      <w:p w14:paraId="14912C36" w14:textId="25E8CFEA" w:rsidR="00C368B4" w:rsidRPr="006D3349" w:rsidRDefault="00C368B4" w:rsidP="00386056">
                        <w:pPr>
                          <w:jc w:val="center"/>
                          <w:rPr>
                            <w:rFonts w:ascii="Chalkduster" w:hAnsi="Chalkduster"/>
                            <w:color w:val="FFFFFF" w:themeColor="background1"/>
                          </w:rPr>
                        </w:pPr>
                        <w:r w:rsidRPr="006D3349">
                          <w:rPr>
                            <w:rFonts w:ascii="Chalkduster" w:hAnsi="Chalkduster"/>
                            <w:color w:val="FFFFFF" w:themeColor="background1"/>
                          </w:rPr>
                          <w:t>Make Memories with Rolling Rapids</w:t>
                        </w:r>
                      </w:p>
                      <w:p w14:paraId="37762B73" w14:textId="77777777" w:rsidR="00C368B4" w:rsidRPr="00386056" w:rsidRDefault="00C368B4" w:rsidP="00386056">
                        <w:pPr>
                          <w:jc w:val="center"/>
                          <w:rPr>
                            <w:rFonts w:ascii="Chalkduster" w:hAnsi="Chalkduster"/>
                            <w:color w:val="FFFFFF" w:themeColor="background1"/>
                            <w:sz w:val="56"/>
                            <w:szCs w:val="56"/>
                          </w:rPr>
                        </w:pPr>
                      </w:p>
                    </w:txbxContent>
                  </v:textbox>
                </v:shape>
                <v:roundrect id="Rounded Rectangle 88" o:spid="_x0000_s1030" style="position:absolute;left:22487;top:12566;width:19177;height:1026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" fillcolor="#2e74b5 [2408]" stroked="f" strokeweight="1pt">
                  <v:stroke joinstyle="miter"/>
                </v:roundrect>
                <v:shape id="Text Box 91" o:spid="_x0000_s1031" type="#_x0000_t202" style="position:absolute;left:23232;top:13321;width:17399;height:77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" filled="f" stroked="f" strokeweight=".5pt">
                  <v:textbox>
                    <w:txbxContent>
                      <w:p w14:paraId="4496CA5D" w14:textId="1741E40A" w:rsidR="00311DB7" w:rsidRPr="00362120" w:rsidRDefault="00311DB7" w:rsidP="00311DB7">
                        <w:pPr>
                          <w:jc w:val="center"/>
                          <w:rPr>
                            <w:b/>
                            <w:bCs/>
                            <w:color w:val="BDD6EE" w:themeColor="accent5" w:themeTint="66"/>
                            <w:sz w:val="36"/>
                            <w:szCs w:val="36"/>
                          </w:rPr>
                        </w:pPr>
                        <w:r w:rsidRPr="00362120">
                          <w:rPr>
                            <w:b/>
                            <w:bCs/>
                            <w:color w:val="BDD6EE" w:themeColor="accent5" w:themeTint="66"/>
                            <w:sz w:val="36"/>
                            <w:szCs w:val="36"/>
                          </w:rPr>
                          <w:t>Our Trips</w:t>
                        </w:r>
                      </w:p>
                    </w:txbxContent>
                  </v:textbox>
                </v:shape>
              </v:group>
            </w:pict>
          </mc:Fallback>
        </mc:AlternateContent>
      </w:r>
      <w:r w:rsidR="00462C21">
        <w:t xml:space="preserve">   </w:t>
      </w:r>
      <w:r w:rsidR="00E277A7" w:rsidRPr="00FC0116">
        <w:rPr>
          <w:noProof/>
        </w:rPr>
        <w:drawing>
          <wp:inline distT="0" distB="0" distL="0" distR="0" wp14:anchorId="7A716106" wp14:editId="3CA046C1">
            <wp:extent cx="7112000" cy="2146300"/>
            <wp:effectExtent l="0" t="0" r="0" b="0"/>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
                    <pic:cNvPicPr>
                      <a:picLocks/>
                    </pic:cNvPicPr>
                  </pic:nvPicPr>
                  <pic:blipFill>
                    <a:blip r:embed="rId13">
                      <a:extLst>
                        <a:ext uri="{28A0092B-C50C-407E-A947-70E740481C1C}">
                          <a14:useLocalDpi xmlns:a14="http://schemas.microsoft.com/office/drawing/2010/main" val="0"/>
                        </a:ext>
                      </a:extLst>
                    </a:blip>
                    <a:stretch>
                      <a:fillRect/>
                    </a:stretch>
                  </pic:blipFill>
                  <pic:spPr bwMode="auto">
                    <a:xfrm>
                      <a:off x="0" y="0"/>
                      <a:ext cx="7112976" cy="2146595"/>
                    </a:xfrm>
                    <a:prstGeom prst="rect">
                      <a:avLst/>
                    </a:prstGeom>
                    <a:noFill/>
                    <a:ln>
                      <a:noFill/>
                    </a:ln>
                  </pic:spPr>
                </pic:pic>
              </a:graphicData>
            </a:graphic>
          </wp:inline>
        </w:drawing>
      </w:r>
      <w:r w:rsidR="00462C21">
        <w:t xml:space="preserve">                                                                                                                                               </w:t>
      </w:r>
    </w:p>
    <w:p w14:paraId="6A3C9CC6" w14:textId="528E5C46" w:rsidR="00C10E6B" w:rsidRDefault="00D50671" w:rsidP="00950DDC">
      <w:r>
        <w:rPr>
          <w:noProof/>
        </w:rPr>
        <mc:AlternateContent>
          <mc:Choice Requires="wps">
            <w:drawing>
              <wp:anchor distT="0" distB="0" distL="114300" distR="114300" simplePos="0" relativeHeight="251703296" behindDoc="1" locked="0" layoutInCell="1" allowOverlap="1" wp14:anchorId="0B09BEF0" wp14:editId="7792F23B">
                <wp:simplePos x="0" y="0"/>
                <wp:positionH relativeFrom="column">
                  <wp:posOffset>139700</wp:posOffset>
                </wp:positionH>
                <wp:positionV relativeFrom="paragraph">
                  <wp:posOffset>189865</wp:posOffset>
                </wp:positionV>
                <wp:extent cx="6978650" cy="2578100"/>
                <wp:effectExtent l="0" t="0" r="19050" b="1270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78650" cy="2578100"/>
                        </a:xfrm>
                        <a:prstGeom prst="rect">
                          <a:avLst/>
                        </a:prstGeom>
                        <a:solidFill>
                          <a:schemeClr val="accent1">
                            <a:lumMod val="20000"/>
                            <a:lumOff val="80000"/>
                          </a:schemeClr>
                        </a:solidFill>
                        <a:ln w="12700" cap="flat" cmpd="sng" algn="ctr">
                          <a:solidFill>
                            <a:srgbClr val="4472C4">
                              <a:shade val="50000"/>
                            </a:srgbClr>
                          </a:solidFill>
                          <a:prstDash val="solid"/>
                          <a:miter lim="800000"/>
                        </a:ln>
                        <a:effectLst/>
                      </wps:spPr>
                      <wps:txbx>
                        <w:txbxContent>
                          <w:p w14:paraId="30AE7509" w14:textId="4D78DF10" w:rsidR="000214C0" w:rsidRDefault="002444ED" w:rsidP="000214C0">
                            <w:pPr>
                              <w:ind w:right="-1260"/>
                            </w:pPr>
                            <w:r>
                              <w:t xml:space="preserve">        </w:t>
                            </w:r>
                            <w:r w:rsidR="00180F08">
                              <w:t xml:space="preserve"> </w:t>
                            </w:r>
                            <w:r>
                              <w:rPr>
                                <w:noProof/>
                              </w:rPr>
                              <w:drawing>
                                <wp:inline distT="0" distB="0" distL="0" distR="0" wp14:anchorId="3AD2A88C" wp14:editId="12B298E1">
                                  <wp:extent cx="889000" cy="889000"/>
                                  <wp:effectExtent l="63500" t="63500" r="63500" b="241300"/>
                                  <wp:docPr id="133" name="Picture 133" descr="A river running through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river running through a fores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89036" cy="889036"/>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t xml:space="preserve">                       </w:t>
                            </w:r>
                            <w:r w:rsidR="006D3349">
                              <w:t xml:space="preserve">                        </w:t>
                            </w:r>
                            <w:r>
                              <w:rPr>
                                <w:noProof/>
                              </w:rPr>
                              <w:drawing>
                                <wp:inline distT="0" distB="0" distL="0" distR="0" wp14:anchorId="58CB025F" wp14:editId="6C27695F">
                                  <wp:extent cx="927100" cy="927100"/>
                                  <wp:effectExtent l="63500" t="63500" r="63500" b="241300"/>
                                  <wp:docPr id="134" name="Picture 134" descr="A tent in a grassy field with snowy mountains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tent in a grassy field with snowy mountains in the backgroun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927100" cy="927100"/>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t xml:space="preserve">                          </w:t>
                            </w:r>
                            <w:r w:rsidR="006D3349">
                              <w:t xml:space="preserve">                 </w:t>
                            </w:r>
                            <w:r>
                              <w:rPr>
                                <w:noProof/>
                              </w:rPr>
                              <w:drawing>
                                <wp:inline distT="0" distB="0" distL="0" distR="0" wp14:anchorId="75100D55" wp14:editId="1DA9DD2A">
                                  <wp:extent cx="972447" cy="927100"/>
                                  <wp:effectExtent l="63500" t="63500" r="69215" b="241300"/>
                                  <wp:docPr id="136" name="Picture 136" descr="A group of people in a raf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oup of people in a raf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985136" cy="939198"/>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104EB09B" w14:textId="66AD5C68" w:rsidR="00180F08" w:rsidRDefault="00180F08" w:rsidP="000214C0">
                            <w:pPr>
                              <w:ind w:right="-1260"/>
                            </w:pPr>
                            <w:r>
                              <w:t xml:space="preserve">                 </w:t>
                            </w:r>
                            <w:r>
                              <w:rPr>
                                <w:noProof/>
                              </w:rPr>
                              <w:drawing>
                                <wp:inline distT="0" distB="0" distL="0" distR="0" wp14:anchorId="21206FA8" wp14:editId="4C4FC19D">
                                  <wp:extent cx="868216" cy="653970"/>
                                  <wp:effectExtent l="0" t="0" r="0" b="0"/>
                                  <wp:docPr id="139" name="Picture 1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2512" cy="664738"/>
                                          </a:xfrm>
                                          <a:prstGeom prst="rect">
                                            <a:avLst/>
                                          </a:prstGeom>
                                        </pic:spPr>
                                      </pic:pic>
                                    </a:graphicData>
                                  </a:graphic>
                                </wp:inline>
                              </w:drawing>
                            </w:r>
                            <w:r>
                              <w:t xml:space="preserve">                              </w:t>
                            </w:r>
                            <w:r w:rsidR="006D3349">
                              <w:t xml:space="preserve">               </w:t>
                            </w:r>
                            <w:r>
                              <w:t xml:space="preserve">     </w:t>
                            </w:r>
                            <w:r>
                              <w:rPr>
                                <w:noProof/>
                              </w:rPr>
                              <w:drawing>
                                <wp:inline distT="0" distB="0" distL="0" distR="0" wp14:anchorId="2079A45A" wp14:editId="38840DE3">
                                  <wp:extent cx="695181" cy="751840"/>
                                  <wp:effectExtent l="0" t="0" r="0" b="0"/>
                                  <wp:docPr id="143" name="Picture 14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627" cy="765300"/>
                                          </a:xfrm>
                                          <a:prstGeom prst="rect">
                                            <a:avLst/>
                                          </a:prstGeom>
                                        </pic:spPr>
                                      </pic:pic>
                                    </a:graphicData>
                                  </a:graphic>
                                </wp:inline>
                              </w:drawing>
                            </w:r>
                            <w:r>
                              <w:t xml:space="preserve">                             </w:t>
                            </w:r>
                            <w:r w:rsidR="006D3349">
                              <w:t xml:space="preserve">                       </w:t>
                            </w:r>
                            <w:r>
                              <w:t xml:space="preserve">     </w:t>
                            </w:r>
                            <w:r>
                              <w:rPr>
                                <w:noProof/>
                              </w:rPr>
                              <w:drawing>
                                <wp:inline distT="0" distB="0" distL="0" distR="0" wp14:anchorId="7ED4DF6A" wp14:editId="629CD888">
                                  <wp:extent cx="469900" cy="469900"/>
                                  <wp:effectExtent l="0" t="0" r="0" b="0"/>
                                  <wp:docPr id="144" name="Picture 1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9900" cy="469900"/>
                                          </a:xfrm>
                                          <a:prstGeom prst="rect">
                                            <a:avLst/>
                                          </a:prstGeom>
                                        </pic:spPr>
                                      </pic:pic>
                                    </a:graphicData>
                                  </a:graphic>
                                </wp:inline>
                              </w:drawing>
                            </w:r>
                            <w:r>
                              <w:t xml:space="preserve">                   </w:t>
                            </w:r>
                          </w:p>
                          <w:p w14:paraId="73AF54F2" w14:textId="41799579" w:rsidR="000214C0" w:rsidRPr="006D3349" w:rsidRDefault="00180F08" w:rsidP="00E62E53">
                            <w:pPr>
                              <w:ind w:right="-1260"/>
                              <w:rPr>
                                <w:sz w:val="32"/>
                                <w:szCs w:val="32"/>
                              </w:rPr>
                            </w:pPr>
                            <w:r>
                              <w:t xml:space="preserve">                </w:t>
                            </w:r>
                            <w:r w:rsidRPr="006D3349">
                              <w:rPr>
                                <w:rFonts w:ascii="Bradley Hand" w:hAnsi="Bradley Hand"/>
                                <w:b/>
                                <w:bCs/>
                                <w:color w:val="0070C0"/>
                                <w:sz w:val="32"/>
                                <w:szCs w:val="32"/>
                              </w:rPr>
                              <w:t>Rivers</w:t>
                            </w:r>
                            <w:r w:rsidR="00E62E53" w:rsidRPr="006D3349">
                              <w:rPr>
                                <w:rFonts w:ascii="Bradley Hand" w:hAnsi="Bradley Hand"/>
                                <w:b/>
                                <w:bCs/>
                                <w:color w:val="0070C0"/>
                                <w:sz w:val="32"/>
                                <w:szCs w:val="32"/>
                              </w:rPr>
                              <w:t xml:space="preserve">    </w:t>
                            </w:r>
                            <w:r w:rsidR="006D3349">
                              <w:rPr>
                                <w:rFonts w:ascii="Bradley Hand" w:hAnsi="Bradley Hand"/>
                                <w:b/>
                                <w:bCs/>
                                <w:color w:val="0070C0"/>
                                <w:sz w:val="32"/>
                                <w:szCs w:val="32"/>
                              </w:rPr>
                              <w:t xml:space="preserve">                          </w:t>
                            </w:r>
                            <w:r w:rsidR="007F72A1" w:rsidRPr="006D3349">
                              <w:rPr>
                                <w:rFonts w:ascii="Bradley Hand" w:hAnsi="Bradley Hand"/>
                                <w:b/>
                                <w:bCs/>
                                <w:color w:val="0070C0"/>
                                <w:sz w:val="32"/>
                                <w:szCs w:val="32"/>
                              </w:rPr>
                              <w:t xml:space="preserve">  </w:t>
                            </w:r>
                            <w:r w:rsidR="006D3349">
                              <w:rPr>
                                <w:rFonts w:ascii="Bradley Hand" w:hAnsi="Bradley Hand"/>
                                <w:b/>
                                <w:bCs/>
                                <w:color w:val="0070C0"/>
                                <w:sz w:val="32"/>
                                <w:szCs w:val="32"/>
                              </w:rPr>
                              <w:t xml:space="preserve">     </w:t>
                            </w:r>
                            <w:r w:rsidR="00E62E53" w:rsidRPr="006D3349">
                              <w:rPr>
                                <w:rFonts w:ascii="Bradley Hand" w:hAnsi="Bradley Hand"/>
                                <w:b/>
                                <w:bCs/>
                                <w:color w:val="0070C0"/>
                                <w:sz w:val="32"/>
                                <w:szCs w:val="32"/>
                              </w:rPr>
                              <w:t>Camping</w:t>
                            </w:r>
                            <w:r w:rsidR="00E62E53" w:rsidRPr="006D3349">
                              <w:rPr>
                                <w:color w:val="0070C0"/>
                                <w:sz w:val="32"/>
                                <w:szCs w:val="32"/>
                              </w:rPr>
                              <w:t xml:space="preserve">    </w:t>
                            </w:r>
                            <w:r w:rsidR="006D3349">
                              <w:rPr>
                                <w:color w:val="0070C0"/>
                                <w:sz w:val="32"/>
                                <w:szCs w:val="32"/>
                              </w:rPr>
                              <w:t xml:space="preserve">                                   </w:t>
                            </w:r>
                            <w:r w:rsidR="00E62E53" w:rsidRPr="006D3349">
                              <w:rPr>
                                <w:color w:val="0070C0"/>
                                <w:sz w:val="32"/>
                                <w:szCs w:val="32"/>
                              </w:rPr>
                              <w:t xml:space="preserve"> </w:t>
                            </w:r>
                            <w:r w:rsidR="00E62E53" w:rsidRPr="006D3349">
                              <w:rPr>
                                <w:rFonts w:ascii="Bradley Hand" w:hAnsi="Bradley Hand" w:cs="Aparajita"/>
                                <w:b/>
                                <w:bCs/>
                                <w:color w:val="0070C0"/>
                                <w:sz w:val="32"/>
                                <w:szCs w:val="32"/>
                              </w:rPr>
                              <w:t>Rapids</w:t>
                            </w:r>
                            <w:r w:rsidR="00E62E53" w:rsidRPr="006D3349">
                              <w:rPr>
                                <w:rFonts w:ascii="Bradley Hand" w:hAnsi="Bradley Hand"/>
                                <w:color w:val="0070C0"/>
                                <w:sz w:val="32"/>
                                <w:szCs w:val="32"/>
                              </w:rPr>
                              <w:t xml:space="preserve"> </w:t>
                            </w:r>
                          </w:p>
                          <w:p w14:paraId="3C350A3C" w14:textId="59D6712B" w:rsidR="000214C0" w:rsidRDefault="000214C0" w:rsidP="000214C0">
                            <w:pPr>
                              <w:ind w:right="-1260"/>
                            </w:pPr>
                          </w:p>
                          <w:p w14:paraId="12C06281" w14:textId="798FA735" w:rsidR="000214C0" w:rsidRDefault="000214C0" w:rsidP="000214C0">
                            <w:pPr>
                              <w:ind w:right="-1260"/>
                            </w:pPr>
                          </w:p>
                          <w:p w14:paraId="170E8CE0" w14:textId="243F2127" w:rsidR="000214C0" w:rsidRDefault="000214C0" w:rsidP="000214C0">
                            <w:pPr>
                              <w:ind w:right="-1260"/>
                            </w:pPr>
                          </w:p>
                          <w:p w14:paraId="24E79C5A" w14:textId="6465F199" w:rsidR="000214C0" w:rsidRDefault="000214C0" w:rsidP="000214C0">
                            <w:pPr>
                              <w:ind w:right="-1260"/>
                            </w:pPr>
                          </w:p>
                          <w:p w14:paraId="35F270AC" w14:textId="77777777" w:rsidR="000214C0" w:rsidRDefault="000214C0" w:rsidP="000214C0">
                            <w:pPr>
                              <w:ind w:right="-1260"/>
                            </w:pPr>
                          </w:p>
                          <w:p w14:paraId="5DE7E735" w14:textId="249DD471" w:rsidR="00E277A7" w:rsidRDefault="00E277A7" w:rsidP="00462C21">
                            <w:pPr>
                              <w:ind w:right="-1260"/>
                              <w:jc w:val="center"/>
                            </w:pPr>
                          </w:p>
                          <w:p w14:paraId="55EBB403" w14:textId="4E65C370" w:rsidR="00E277A7" w:rsidRDefault="00E277A7" w:rsidP="00462C21">
                            <w:pPr>
                              <w:ind w:right="-1260"/>
                              <w:jc w:val="center"/>
                            </w:pPr>
                          </w:p>
                          <w:p w14:paraId="31076C31" w14:textId="04CE58BD" w:rsidR="00E277A7" w:rsidRDefault="00E277A7" w:rsidP="00462C21">
                            <w:pPr>
                              <w:ind w:right="-1260"/>
                              <w:jc w:val="center"/>
                            </w:pPr>
                          </w:p>
                          <w:p w14:paraId="7B2F0254" w14:textId="55794F25" w:rsidR="00E277A7" w:rsidRDefault="00E277A7" w:rsidP="00462C21">
                            <w:pPr>
                              <w:ind w:right="-1260"/>
                              <w:jc w:val="center"/>
                            </w:pPr>
                          </w:p>
                          <w:p w14:paraId="29DE1762" w14:textId="4833D561" w:rsidR="00E277A7" w:rsidRDefault="00E277A7" w:rsidP="00462C21">
                            <w:pPr>
                              <w:ind w:right="-1260"/>
                              <w:jc w:val="center"/>
                            </w:pPr>
                          </w:p>
                          <w:p w14:paraId="078DCEB9" w14:textId="66403292" w:rsidR="00E277A7" w:rsidRDefault="00E277A7" w:rsidP="00462C21">
                            <w:pPr>
                              <w:ind w:right="-1260"/>
                              <w:jc w:val="center"/>
                            </w:pPr>
                          </w:p>
                          <w:p w14:paraId="47E1010D" w14:textId="1DF22CC9" w:rsidR="00E277A7" w:rsidRDefault="00E277A7" w:rsidP="00462C21">
                            <w:pPr>
                              <w:ind w:right="-1260"/>
                              <w:jc w:val="center"/>
                            </w:pPr>
                          </w:p>
                          <w:p w14:paraId="6EACE56C" w14:textId="79EA483B" w:rsidR="00E277A7" w:rsidRDefault="00E277A7" w:rsidP="00462C21">
                            <w:pPr>
                              <w:ind w:right="-1260"/>
                              <w:jc w:val="center"/>
                            </w:pPr>
                          </w:p>
                          <w:p w14:paraId="2BE20422" w14:textId="18C55A34" w:rsidR="00E277A7" w:rsidRDefault="00E277A7" w:rsidP="00462C21">
                            <w:pPr>
                              <w:ind w:right="-1260"/>
                              <w:jc w:val="center"/>
                            </w:pPr>
                          </w:p>
                          <w:p w14:paraId="66224C2A" w14:textId="4CD0C7D7" w:rsidR="00E277A7" w:rsidRDefault="00E277A7" w:rsidP="00462C21">
                            <w:pPr>
                              <w:ind w:right="-1260"/>
                              <w:jc w:val="center"/>
                            </w:pPr>
                          </w:p>
                          <w:p w14:paraId="008F621E" w14:textId="17B3D8AA" w:rsidR="00E277A7" w:rsidRDefault="00E277A7" w:rsidP="00462C21">
                            <w:pPr>
                              <w:ind w:right="-1260"/>
                              <w:jc w:val="center"/>
                            </w:pPr>
                          </w:p>
                          <w:p w14:paraId="698BBB56" w14:textId="309EC5D2" w:rsidR="00E277A7" w:rsidRDefault="00E277A7" w:rsidP="00462C21">
                            <w:pPr>
                              <w:ind w:right="-1260"/>
                              <w:jc w:val="center"/>
                            </w:pPr>
                          </w:p>
                          <w:p w14:paraId="5617D6EA" w14:textId="6B9CAFBD" w:rsidR="00E277A7" w:rsidRDefault="00E277A7" w:rsidP="00462C21">
                            <w:pPr>
                              <w:ind w:right="-1260"/>
                              <w:jc w:val="center"/>
                            </w:pPr>
                          </w:p>
                          <w:p w14:paraId="750ED29A" w14:textId="77777777" w:rsidR="00E277A7" w:rsidRDefault="00E277A7" w:rsidP="00462C21">
                            <w:pPr>
                              <w:ind w:right="-1260"/>
                              <w:jc w:val="center"/>
                            </w:pPr>
                          </w:p>
                          <w:p w14:paraId="0E6C8223" w14:textId="77777777" w:rsidR="00462C21" w:rsidRDefault="00462C21" w:rsidP="00462C21">
                            <w:pPr>
                              <w:ind w:right="-12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9BEF0" id="_x0000_s1032" style="position:absolute;margin-left:11pt;margin-top:14.95pt;width:549.5pt;height:203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" fillcolor="#d9e2f3 [660]" strokecolor="#2f528f" strokeweight="1pt">
                <v:path arrowok="t"/>
                <v:textbox>
                  <w:txbxContent>
                    <w:p w14:paraId="30AE7509" w14:textId="4D78DF10" w:rsidR="000214C0" w:rsidRDefault="002444ED" w:rsidP="000214C0">
                      <w:pPr>
                        <w:ind w:right="-1260"/>
                      </w:pPr>
                      <w:r>
                        <w:t xml:space="preserve">        </w:t>
                      </w:r>
                      <w:r w:rsidR="00180F08">
                        <w:t xml:space="preserve"> </w:t>
                      </w:r>
                      <w:r>
                        <w:rPr>
                          <w:noProof/>
                        </w:rPr>
                        <w:drawing>
                          <wp:inline distT="0" distB="0" distL="0" distR="0" wp14:anchorId="3AD2A88C" wp14:editId="12B298E1">
                            <wp:extent cx="889000" cy="889000"/>
                            <wp:effectExtent l="63500" t="63500" r="63500" b="241300"/>
                            <wp:docPr id="133" name="Picture 133" descr="A river running through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river running through a fores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889036" cy="889036"/>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t xml:space="preserve">                       </w:t>
                      </w:r>
                      <w:r w:rsidR="006D3349">
                        <w:t xml:space="preserve">                        </w:t>
                      </w:r>
                      <w:r>
                        <w:rPr>
                          <w:noProof/>
                        </w:rPr>
                        <w:drawing>
                          <wp:inline distT="0" distB="0" distL="0" distR="0" wp14:anchorId="58CB025F" wp14:editId="6C27695F">
                            <wp:extent cx="927100" cy="927100"/>
                            <wp:effectExtent l="63500" t="63500" r="63500" b="241300"/>
                            <wp:docPr id="134" name="Picture 134" descr="A tent in a grassy field with snowy mountains in th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tent in a grassy field with snowy mountains in the backgroun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927100" cy="927100"/>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r>
                        <w:t xml:space="preserve">                          </w:t>
                      </w:r>
                      <w:r w:rsidR="006D3349">
                        <w:t xml:space="preserve">                 </w:t>
                      </w:r>
                      <w:r>
                        <w:rPr>
                          <w:noProof/>
                        </w:rPr>
                        <w:drawing>
                          <wp:inline distT="0" distB="0" distL="0" distR="0" wp14:anchorId="75100D55" wp14:editId="1DA9DD2A">
                            <wp:extent cx="972447" cy="927100"/>
                            <wp:effectExtent l="63500" t="63500" r="69215" b="241300"/>
                            <wp:docPr id="136" name="Picture 136" descr="A group of people in a raf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oup of people in a raf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985136" cy="939198"/>
                                    </a:xfrm>
                                    <a:prstGeom prst="ellipse">
                                      <a:avLst/>
                                    </a:prstGeom>
                                    <a:ln w="63500" cap="rnd">
                                      <a:solidFill>
                                        <a:srgbClr val="333333"/>
                                      </a:solidFill>
                                    </a:ln>
                                    <a:effectLst>
                                      <a:outerShdw sx="-80000" sy="-18000" rotWithShape="0">
                                        <a:srgbClr val="000000"/>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104EB09B" w14:textId="66AD5C68" w:rsidR="00180F08" w:rsidRDefault="00180F08" w:rsidP="000214C0">
                      <w:pPr>
                        <w:ind w:right="-1260"/>
                      </w:pPr>
                      <w:r>
                        <w:t xml:space="preserve">                 </w:t>
                      </w:r>
                      <w:r>
                        <w:rPr>
                          <w:noProof/>
                        </w:rPr>
                        <w:drawing>
                          <wp:inline distT="0" distB="0" distL="0" distR="0" wp14:anchorId="21206FA8" wp14:editId="4C4FC19D">
                            <wp:extent cx="868216" cy="653970"/>
                            <wp:effectExtent l="0" t="0" r="0" b="0"/>
                            <wp:docPr id="139" name="Picture 1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82512" cy="664738"/>
                                    </a:xfrm>
                                    <a:prstGeom prst="rect">
                                      <a:avLst/>
                                    </a:prstGeom>
                                  </pic:spPr>
                                </pic:pic>
                              </a:graphicData>
                            </a:graphic>
                          </wp:inline>
                        </w:drawing>
                      </w:r>
                      <w:r>
                        <w:t xml:space="preserve">                              </w:t>
                      </w:r>
                      <w:r w:rsidR="006D3349">
                        <w:t xml:space="preserve">               </w:t>
                      </w:r>
                      <w:r>
                        <w:t xml:space="preserve">     </w:t>
                      </w:r>
                      <w:r>
                        <w:rPr>
                          <w:noProof/>
                        </w:rPr>
                        <w:drawing>
                          <wp:inline distT="0" distB="0" distL="0" distR="0" wp14:anchorId="2079A45A" wp14:editId="38840DE3">
                            <wp:extent cx="695181" cy="751840"/>
                            <wp:effectExtent l="0" t="0" r="0" b="0"/>
                            <wp:docPr id="143" name="Picture 14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7627" cy="765300"/>
                                    </a:xfrm>
                                    <a:prstGeom prst="rect">
                                      <a:avLst/>
                                    </a:prstGeom>
                                  </pic:spPr>
                                </pic:pic>
                              </a:graphicData>
                            </a:graphic>
                          </wp:inline>
                        </w:drawing>
                      </w:r>
                      <w:r>
                        <w:t xml:space="preserve">                             </w:t>
                      </w:r>
                      <w:r w:rsidR="006D3349">
                        <w:t xml:space="preserve">                       </w:t>
                      </w:r>
                      <w:r>
                        <w:t xml:space="preserve">     </w:t>
                      </w:r>
                      <w:r>
                        <w:rPr>
                          <w:noProof/>
                        </w:rPr>
                        <w:drawing>
                          <wp:inline distT="0" distB="0" distL="0" distR="0" wp14:anchorId="7ED4DF6A" wp14:editId="629CD888">
                            <wp:extent cx="469900" cy="469900"/>
                            <wp:effectExtent l="0" t="0" r="0" b="0"/>
                            <wp:docPr id="144" name="Picture 1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9900" cy="469900"/>
                                    </a:xfrm>
                                    <a:prstGeom prst="rect">
                                      <a:avLst/>
                                    </a:prstGeom>
                                  </pic:spPr>
                                </pic:pic>
                              </a:graphicData>
                            </a:graphic>
                          </wp:inline>
                        </w:drawing>
                      </w:r>
                      <w:r>
                        <w:t xml:space="preserve">                   </w:t>
                      </w:r>
                    </w:p>
                    <w:p w14:paraId="73AF54F2" w14:textId="41799579" w:rsidR="000214C0" w:rsidRPr="006D3349" w:rsidRDefault="00180F08" w:rsidP="00E62E53">
                      <w:pPr>
                        <w:ind w:right="-1260"/>
                        <w:rPr>
                          <w:sz w:val="32"/>
                          <w:szCs w:val="32"/>
                        </w:rPr>
                      </w:pPr>
                      <w:r>
                        <w:t xml:space="preserve">                </w:t>
                      </w:r>
                      <w:r w:rsidRPr="006D3349">
                        <w:rPr>
                          <w:rFonts w:ascii="Bradley Hand" w:hAnsi="Bradley Hand"/>
                          <w:b/>
                          <w:bCs/>
                          <w:color w:val="0070C0"/>
                          <w:sz w:val="32"/>
                          <w:szCs w:val="32"/>
                        </w:rPr>
                        <w:t>Rivers</w:t>
                      </w:r>
                      <w:r w:rsidR="00E62E53" w:rsidRPr="006D3349">
                        <w:rPr>
                          <w:rFonts w:ascii="Bradley Hand" w:hAnsi="Bradley Hand"/>
                          <w:b/>
                          <w:bCs/>
                          <w:color w:val="0070C0"/>
                          <w:sz w:val="32"/>
                          <w:szCs w:val="32"/>
                        </w:rPr>
                        <w:t xml:space="preserve">    </w:t>
                      </w:r>
                      <w:r w:rsidR="006D3349">
                        <w:rPr>
                          <w:rFonts w:ascii="Bradley Hand" w:hAnsi="Bradley Hand"/>
                          <w:b/>
                          <w:bCs/>
                          <w:color w:val="0070C0"/>
                          <w:sz w:val="32"/>
                          <w:szCs w:val="32"/>
                        </w:rPr>
                        <w:t xml:space="preserve">                          </w:t>
                      </w:r>
                      <w:r w:rsidR="007F72A1" w:rsidRPr="006D3349">
                        <w:rPr>
                          <w:rFonts w:ascii="Bradley Hand" w:hAnsi="Bradley Hand"/>
                          <w:b/>
                          <w:bCs/>
                          <w:color w:val="0070C0"/>
                          <w:sz w:val="32"/>
                          <w:szCs w:val="32"/>
                        </w:rPr>
                        <w:t xml:space="preserve">  </w:t>
                      </w:r>
                      <w:r w:rsidR="006D3349">
                        <w:rPr>
                          <w:rFonts w:ascii="Bradley Hand" w:hAnsi="Bradley Hand"/>
                          <w:b/>
                          <w:bCs/>
                          <w:color w:val="0070C0"/>
                          <w:sz w:val="32"/>
                          <w:szCs w:val="32"/>
                        </w:rPr>
                        <w:t xml:space="preserve">     </w:t>
                      </w:r>
                      <w:r w:rsidR="00E62E53" w:rsidRPr="006D3349">
                        <w:rPr>
                          <w:rFonts w:ascii="Bradley Hand" w:hAnsi="Bradley Hand"/>
                          <w:b/>
                          <w:bCs/>
                          <w:color w:val="0070C0"/>
                          <w:sz w:val="32"/>
                          <w:szCs w:val="32"/>
                        </w:rPr>
                        <w:t>Camping</w:t>
                      </w:r>
                      <w:r w:rsidR="00E62E53" w:rsidRPr="006D3349">
                        <w:rPr>
                          <w:color w:val="0070C0"/>
                          <w:sz w:val="32"/>
                          <w:szCs w:val="32"/>
                        </w:rPr>
                        <w:t xml:space="preserve">    </w:t>
                      </w:r>
                      <w:r w:rsidR="006D3349">
                        <w:rPr>
                          <w:color w:val="0070C0"/>
                          <w:sz w:val="32"/>
                          <w:szCs w:val="32"/>
                        </w:rPr>
                        <w:t xml:space="preserve">                                   </w:t>
                      </w:r>
                      <w:r w:rsidR="00E62E53" w:rsidRPr="006D3349">
                        <w:rPr>
                          <w:color w:val="0070C0"/>
                          <w:sz w:val="32"/>
                          <w:szCs w:val="32"/>
                        </w:rPr>
                        <w:t xml:space="preserve"> </w:t>
                      </w:r>
                      <w:r w:rsidR="00E62E53" w:rsidRPr="006D3349">
                        <w:rPr>
                          <w:rFonts w:ascii="Bradley Hand" w:hAnsi="Bradley Hand" w:cs="Aparajita"/>
                          <w:b/>
                          <w:bCs/>
                          <w:color w:val="0070C0"/>
                          <w:sz w:val="32"/>
                          <w:szCs w:val="32"/>
                        </w:rPr>
                        <w:t>Rapids</w:t>
                      </w:r>
                      <w:r w:rsidR="00E62E53" w:rsidRPr="006D3349">
                        <w:rPr>
                          <w:rFonts w:ascii="Bradley Hand" w:hAnsi="Bradley Hand"/>
                          <w:color w:val="0070C0"/>
                          <w:sz w:val="32"/>
                          <w:szCs w:val="32"/>
                        </w:rPr>
                        <w:t xml:space="preserve"> </w:t>
                      </w:r>
                    </w:p>
                    <w:p w14:paraId="3C350A3C" w14:textId="59D6712B" w:rsidR="000214C0" w:rsidRDefault="000214C0" w:rsidP="000214C0">
                      <w:pPr>
                        <w:ind w:right="-1260"/>
                      </w:pPr>
                    </w:p>
                    <w:p w14:paraId="12C06281" w14:textId="798FA735" w:rsidR="000214C0" w:rsidRDefault="000214C0" w:rsidP="000214C0">
                      <w:pPr>
                        <w:ind w:right="-1260"/>
                      </w:pPr>
                    </w:p>
                    <w:p w14:paraId="170E8CE0" w14:textId="243F2127" w:rsidR="000214C0" w:rsidRDefault="000214C0" w:rsidP="000214C0">
                      <w:pPr>
                        <w:ind w:right="-1260"/>
                      </w:pPr>
                    </w:p>
                    <w:p w14:paraId="24E79C5A" w14:textId="6465F199" w:rsidR="000214C0" w:rsidRDefault="000214C0" w:rsidP="000214C0">
                      <w:pPr>
                        <w:ind w:right="-1260"/>
                      </w:pPr>
                    </w:p>
                    <w:p w14:paraId="35F270AC" w14:textId="77777777" w:rsidR="000214C0" w:rsidRDefault="000214C0" w:rsidP="000214C0">
                      <w:pPr>
                        <w:ind w:right="-1260"/>
                      </w:pPr>
                    </w:p>
                    <w:p w14:paraId="5DE7E735" w14:textId="249DD471" w:rsidR="00E277A7" w:rsidRDefault="00E277A7" w:rsidP="00462C21">
                      <w:pPr>
                        <w:ind w:right="-1260"/>
                        <w:jc w:val="center"/>
                      </w:pPr>
                    </w:p>
                    <w:p w14:paraId="55EBB403" w14:textId="4E65C370" w:rsidR="00E277A7" w:rsidRDefault="00E277A7" w:rsidP="00462C21">
                      <w:pPr>
                        <w:ind w:right="-1260"/>
                        <w:jc w:val="center"/>
                      </w:pPr>
                    </w:p>
                    <w:p w14:paraId="31076C31" w14:textId="04CE58BD" w:rsidR="00E277A7" w:rsidRDefault="00E277A7" w:rsidP="00462C21">
                      <w:pPr>
                        <w:ind w:right="-1260"/>
                        <w:jc w:val="center"/>
                      </w:pPr>
                    </w:p>
                    <w:p w14:paraId="7B2F0254" w14:textId="55794F25" w:rsidR="00E277A7" w:rsidRDefault="00E277A7" w:rsidP="00462C21">
                      <w:pPr>
                        <w:ind w:right="-1260"/>
                        <w:jc w:val="center"/>
                      </w:pPr>
                    </w:p>
                    <w:p w14:paraId="29DE1762" w14:textId="4833D561" w:rsidR="00E277A7" w:rsidRDefault="00E277A7" w:rsidP="00462C21">
                      <w:pPr>
                        <w:ind w:right="-1260"/>
                        <w:jc w:val="center"/>
                      </w:pPr>
                    </w:p>
                    <w:p w14:paraId="078DCEB9" w14:textId="66403292" w:rsidR="00E277A7" w:rsidRDefault="00E277A7" w:rsidP="00462C21">
                      <w:pPr>
                        <w:ind w:right="-1260"/>
                        <w:jc w:val="center"/>
                      </w:pPr>
                    </w:p>
                    <w:p w14:paraId="47E1010D" w14:textId="1DF22CC9" w:rsidR="00E277A7" w:rsidRDefault="00E277A7" w:rsidP="00462C21">
                      <w:pPr>
                        <w:ind w:right="-1260"/>
                        <w:jc w:val="center"/>
                      </w:pPr>
                    </w:p>
                    <w:p w14:paraId="6EACE56C" w14:textId="79EA483B" w:rsidR="00E277A7" w:rsidRDefault="00E277A7" w:rsidP="00462C21">
                      <w:pPr>
                        <w:ind w:right="-1260"/>
                        <w:jc w:val="center"/>
                      </w:pPr>
                    </w:p>
                    <w:p w14:paraId="2BE20422" w14:textId="18C55A34" w:rsidR="00E277A7" w:rsidRDefault="00E277A7" w:rsidP="00462C21">
                      <w:pPr>
                        <w:ind w:right="-1260"/>
                        <w:jc w:val="center"/>
                      </w:pPr>
                    </w:p>
                    <w:p w14:paraId="66224C2A" w14:textId="4CD0C7D7" w:rsidR="00E277A7" w:rsidRDefault="00E277A7" w:rsidP="00462C21">
                      <w:pPr>
                        <w:ind w:right="-1260"/>
                        <w:jc w:val="center"/>
                      </w:pPr>
                    </w:p>
                    <w:p w14:paraId="008F621E" w14:textId="17B3D8AA" w:rsidR="00E277A7" w:rsidRDefault="00E277A7" w:rsidP="00462C21">
                      <w:pPr>
                        <w:ind w:right="-1260"/>
                        <w:jc w:val="center"/>
                      </w:pPr>
                    </w:p>
                    <w:p w14:paraId="698BBB56" w14:textId="309EC5D2" w:rsidR="00E277A7" w:rsidRDefault="00E277A7" w:rsidP="00462C21">
                      <w:pPr>
                        <w:ind w:right="-1260"/>
                        <w:jc w:val="center"/>
                      </w:pPr>
                    </w:p>
                    <w:p w14:paraId="5617D6EA" w14:textId="6B9CAFBD" w:rsidR="00E277A7" w:rsidRDefault="00E277A7" w:rsidP="00462C21">
                      <w:pPr>
                        <w:ind w:right="-1260"/>
                        <w:jc w:val="center"/>
                      </w:pPr>
                    </w:p>
                    <w:p w14:paraId="750ED29A" w14:textId="77777777" w:rsidR="00E277A7" w:rsidRDefault="00E277A7" w:rsidP="00462C21">
                      <w:pPr>
                        <w:ind w:right="-1260"/>
                        <w:jc w:val="center"/>
                      </w:pPr>
                    </w:p>
                    <w:p w14:paraId="0E6C8223" w14:textId="77777777" w:rsidR="00462C21" w:rsidRDefault="00462C21" w:rsidP="00462C21">
                      <w:pPr>
                        <w:ind w:right="-1260"/>
                      </w:pPr>
                    </w:p>
                  </w:txbxContent>
                </v:textbox>
              </v:rect>
            </w:pict>
          </mc:Fallback>
        </mc:AlternateContent>
      </w:r>
      <w:r w:rsidR="00F95CDB">
        <w:t xml:space="preserve"> </w:t>
      </w:r>
    </w:p>
    <w:p w14:paraId="325744BA" w14:textId="06ACDD94" w:rsidR="00C10E6B" w:rsidRDefault="00C10E6B"/>
    <w:p w14:paraId="58F46385" w14:textId="6188A77D" w:rsidR="00C10E6B" w:rsidRDefault="00C10E6B"/>
    <w:p w14:paraId="2C41F165" w14:textId="77777777" w:rsidR="00F91845" w:rsidRDefault="00F91845"/>
    <w:p w14:paraId="1D688F1F" w14:textId="77777777" w:rsidR="00D50671" w:rsidRDefault="00D50671"/>
    <w:p w14:paraId="01FFABFC" w14:textId="77777777" w:rsidR="00D50671" w:rsidRDefault="00D50671"/>
    <w:p w14:paraId="621A7513" w14:textId="77777777" w:rsidR="00D50671" w:rsidRDefault="00D50671"/>
    <w:p w14:paraId="23DC333C" w14:textId="77777777" w:rsidR="00D50671" w:rsidRDefault="00D50671"/>
    <w:p w14:paraId="7162003F" w14:textId="77777777" w:rsidR="00D50671" w:rsidRDefault="00D50671"/>
    <w:p w14:paraId="22E19FDE" w14:textId="77777777" w:rsidR="00D50671" w:rsidRDefault="00D50671"/>
    <w:p w14:paraId="64DE23A1" w14:textId="77777777" w:rsidR="00D50671" w:rsidRDefault="00D50671"/>
    <w:p w14:paraId="4870E0CF" w14:textId="77777777" w:rsidR="00D50671" w:rsidRDefault="00D50671"/>
    <w:p w14:paraId="55DE345C" w14:textId="77777777" w:rsidR="00D50671" w:rsidRDefault="00D50671"/>
    <w:p w14:paraId="2E6EA8E1" w14:textId="77777777" w:rsidR="00D50671" w:rsidRDefault="00D50671"/>
    <w:p w14:paraId="479666B0" w14:textId="6FEE46CD" w:rsidR="00AF14E9" w:rsidRDefault="00AF14E9"/>
    <w:p w14:paraId="231F10A6" w14:textId="708A1294" w:rsidR="00AF14E9" w:rsidRDefault="00627C26">
      <w:r>
        <w:rPr>
          <w:noProof/>
        </w:rPr>
        <mc:AlternateContent>
          <mc:Choice Requires="wps">
            <w:drawing>
              <wp:anchor distT="0" distB="0" distL="114300" distR="114300" simplePos="0" relativeHeight="251732992" behindDoc="0" locked="0" layoutInCell="1" allowOverlap="1" wp14:anchorId="6809CFBD" wp14:editId="68E39C37">
                <wp:simplePos x="0" y="0"/>
                <wp:positionH relativeFrom="column">
                  <wp:posOffset>3860800</wp:posOffset>
                </wp:positionH>
                <wp:positionV relativeFrom="paragraph">
                  <wp:posOffset>105410</wp:posOffset>
                </wp:positionV>
                <wp:extent cx="3479800" cy="1892300"/>
                <wp:effectExtent l="0" t="0" r="12700" b="12700"/>
                <wp:wrapNone/>
                <wp:docPr id="228" name="Text Box 228"/>
                <wp:cNvGraphicFramePr/>
                <a:graphic xmlns:a="http://schemas.openxmlformats.org/drawingml/2006/main">
                  <a:graphicData uri="http://schemas.microsoft.com/office/word/2010/wordprocessingShape">
                    <wps:wsp>
                      <wps:cNvSpPr txBox="1"/>
                      <wps:spPr>
                        <a:xfrm>
                          <a:off x="0" y="0"/>
                          <a:ext cx="3479800" cy="1892300"/>
                        </a:xfrm>
                        <a:prstGeom prst="rect">
                          <a:avLst/>
                        </a:prstGeom>
                        <a:solidFill>
                          <a:schemeClr val="tx2">
                            <a:lumMod val="40000"/>
                            <a:lumOff val="60000"/>
                          </a:schemeClr>
                        </a:solidFill>
                        <a:ln w="6350">
                          <a:solidFill>
                            <a:prstClr val="black"/>
                          </a:solidFill>
                        </a:ln>
                      </wps:spPr>
                      <wps:txbx>
                        <w:txbxContent>
                          <w:p w14:paraId="393B9A55" w14:textId="59D09332" w:rsidR="00627C26" w:rsidRPr="00627C26" w:rsidRDefault="00627C26" w:rsidP="00627C26">
                            <w:pPr>
                              <w:rPr>
                                <w:sz w:val="40"/>
                              </w:rPr>
                            </w:pPr>
                            <w:r w:rsidRPr="00627C26">
                              <w:rPr>
                                <w:sz w:val="40"/>
                              </w:rPr>
                              <w:t>More Than Just The Thrill</w:t>
                            </w:r>
                          </w:p>
                          <w:p w14:paraId="76E0E39D" w14:textId="19A71507" w:rsidR="00627C26" w:rsidRDefault="00627C26" w:rsidP="00627C26">
                            <w:r>
                              <w:t xml:space="preserve">   Enjoy the breathtaking scenery. From valleys, meadows, canyons, and high peaks; it's way more than just the rapids. It's a great way to get away from it all and relax amongst all the beauty of the great outdoors.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9CFBD" id="Text Box 228" o:spid="_x0000_s1033" type="#_x0000_t202" style="position:absolute;margin-left:304pt;margin-top:8.3pt;width:274pt;height:149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" fillcolor="#acb9ca [1311]" strokeweight=".5pt">
                <v:textbox>
                  <w:txbxContent>
                    <w:p w14:paraId="393B9A55" w14:textId="59D09332" w:rsidR="00627C26" w:rsidRPr="00627C26" w:rsidRDefault="00627C26" w:rsidP="00627C26">
                      <w:pPr>
                        <w:rPr>
                          <w:sz w:val="40"/>
                        </w:rPr>
                      </w:pPr>
                      <w:r w:rsidRPr="00627C26">
                        <w:rPr>
                          <w:sz w:val="40"/>
                        </w:rPr>
                        <w:t>More Than Just The Thrill</w:t>
                      </w:r>
                    </w:p>
                    <w:p w14:paraId="76E0E39D" w14:textId="19A71507" w:rsidR="00627C26" w:rsidRDefault="00627C26" w:rsidP="00627C26">
                      <w:r>
                        <w:t xml:space="preserve">   Enjoy the breathtaking scenery. From valleys, meadows, canyons, and high peaks; it's way more than just the rapids. It's a great way to get away from it all and relax amongst all the beauty of the great outdoors. </w:t>
                      </w:r>
                    </w:p>
                  </w:txbxContent>
                </v:textbox>
              </v:shape>
            </w:pict>
          </mc:Fallback>
        </mc:AlternateContent>
      </w:r>
    </w:p>
    <w:p w14:paraId="557A473B" w14:textId="77777777" w:rsidR="00D50671" w:rsidRDefault="00D50671"/>
    <w:p w14:paraId="09E455FD" w14:textId="77777777" w:rsidR="00D50671" w:rsidRDefault="00D50671"/>
    <w:p w14:paraId="42BD4329" w14:textId="77777777" w:rsidR="00D50671" w:rsidRDefault="00D50671"/>
    <w:p w14:paraId="627A6BF5" w14:textId="77777777" w:rsidR="00D50671" w:rsidRDefault="00D50671"/>
    <w:p w14:paraId="60D0B5F3" w14:textId="18A5A1A1" w:rsidR="00D50671" w:rsidRDefault="00D50671"/>
    <w:p w14:paraId="70BC1F80" w14:textId="2536571C" w:rsidR="00D50671" w:rsidRDefault="00627C26">
      <w:r>
        <w:rPr>
          <w:noProof/>
        </w:rPr>
        <mc:AlternateContent>
          <mc:Choice Requires="wps">
            <w:drawing>
              <wp:anchor distT="0" distB="0" distL="114300" distR="114300" simplePos="0" relativeHeight="251734015" behindDoc="0" locked="0" layoutInCell="1" allowOverlap="1" wp14:anchorId="6DB5DF8E" wp14:editId="351764D8">
                <wp:simplePos x="0" y="0"/>
                <wp:positionH relativeFrom="column">
                  <wp:posOffset>5143500</wp:posOffset>
                </wp:positionH>
                <wp:positionV relativeFrom="paragraph">
                  <wp:posOffset>182880</wp:posOffset>
                </wp:positionV>
                <wp:extent cx="1412875" cy="605155"/>
                <wp:effectExtent l="0" t="0" r="0" b="0"/>
                <wp:wrapNone/>
                <wp:docPr id="230" name="Rounded Rectangle 230"/>
                <wp:cNvGraphicFramePr/>
                <a:graphic xmlns:a="http://schemas.openxmlformats.org/drawingml/2006/main">
                  <a:graphicData uri="http://schemas.microsoft.com/office/word/2010/wordprocessingShape">
                    <wps:wsp>
                      <wps:cNvSpPr/>
                      <wps:spPr>
                        <a:xfrm>
                          <a:off x="0" y="0"/>
                          <a:ext cx="1412875" cy="605155"/>
                        </a:xfrm>
                        <a:prstGeom prst="roundRect">
                          <a:avLst/>
                        </a:prstGeom>
                        <a:solidFill>
                          <a:schemeClr val="accent5">
                            <a:lumMod val="75000"/>
                          </a:scheme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55DF7" id="Rounded Rectangle 230" o:spid="_x0000_s1026" style="position:absolute;margin-left:405pt;margin-top:14.4pt;width:111.25pt;height:47.65pt;z-index:25173401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" fillcolor="#2e74b5 [2408]" stroked="f" strokeweight="1pt">
                <v:stroke joinstyle="miter"/>
              </v:roundrect>
            </w:pict>
          </mc:Fallback>
        </mc:AlternateContent>
      </w:r>
    </w:p>
    <w:p w14:paraId="4010C881" w14:textId="1757D573" w:rsidR="00D50671" w:rsidRDefault="00627C26">
      <w:r>
        <w:rPr>
          <w:noProof/>
        </w:rPr>
        <mc:AlternateContent>
          <mc:Choice Requires="wps">
            <w:drawing>
              <wp:anchor distT="0" distB="0" distL="114300" distR="114300" simplePos="0" relativeHeight="251735040" behindDoc="0" locked="0" layoutInCell="1" allowOverlap="1" wp14:anchorId="260F28A6" wp14:editId="7C542611">
                <wp:simplePos x="0" y="0"/>
                <wp:positionH relativeFrom="column">
                  <wp:posOffset>5156200</wp:posOffset>
                </wp:positionH>
                <wp:positionV relativeFrom="paragraph">
                  <wp:posOffset>60325</wp:posOffset>
                </wp:positionV>
                <wp:extent cx="1282065" cy="45910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1282065" cy="459105"/>
                        </a:xfrm>
                        <a:prstGeom prst="rect">
                          <a:avLst/>
                        </a:prstGeom>
                        <a:noFill/>
                        <a:ln w="6350">
                          <a:noFill/>
                        </a:ln>
                      </wps:spPr>
                      <wps:txbx>
                        <w:txbxContent>
                          <w:p w14:paraId="73863479" w14:textId="77777777" w:rsidR="00627C26" w:rsidRPr="00362120" w:rsidRDefault="00627C26" w:rsidP="00627C26">
                            <w:pPr>
                              <w:jc w:val="center"/>
                              <w:rPr>
                                <w:b/>
                                <w:bCs/>
                                <w:color w:val="BDD6EE" w:themeColor="accent5" w:themeTint="66"/>
                                <w:sz w:val="36"/>
                                <w:szCs w:val="36"/>
                              </w:rPr>
                            </w:pPr>
                            <w:r w:rsidRPr="00362120">
                              <w:rPr>
                                <w:b/>
                                <w:bCs/>
                                <w:color w:val="BDD6EE" w:themeColor="accent5" w:themeTint="66"/>
                                <w:sz w:val="36"/>
                                <w:szCs w:val="36"/>
                              </w:rPr>
                              <w:t>Our Trips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0F28A6" id="Text Box 229" o:spid="_x0000_s1034" type="#_x0000_t202" style="position:absolute;margin-left:406pt;margin-top:4.75pt;width:100.95pt;height:36.1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" filled="f" stroked="f" strokeweight=".5pt">
                <v:textbox>
                  <w:txbxContent>
                    <w:p w14:paraId="73863479" w14:textId="77777777" w:rsidR="00627C26" w:rsidRPr="00362120" w:rsidRDefault="00627C26" w:rsidP="00627C26">
                      <w:pPr>
                        <w:jc w:val="center"/>
                        <w:rPr>
                          <w:b/>
                          <w:bCs/>
                          <w:color w:val="BDD6EE" w:themeColor="accent5" w:themeTint="66"/>
                          <w:sz w:val="36"/>
                          <w:szCs w:val="36"/>
                        </w:rPr>
                      </w:pPr>
                      <w:r w:rsidRPr="00362120">
                        <w:rPr>
                          <w:b/>
                          <w:bCs/>
                          <w:color w:val="BDD6EE" w:themeColor="accent5" w:themeTint="66"/>
                          <w:sz w:val="36"/>
                          <w:szCs w:val="36"/>
                        </w:rPr>
                        <w:t>Our Trips</w:t>
                      </w:r>
                    </w:p>
                  </w:txbxContent>
                </v:textbox>
              </v:shape>
            </w:pict>
          </mc:Fallback>
        </mc:AlternateContent>
      </w:r>
    </w:p>
    <w:p w14:paraId="2781320B" w14:textId="77777777" w:rsidR="00D50671" w:rsidRDefault="00D50671"/>
    <w:p w14:paraId="49E1D135" w14:textId="77777777" w:rsidR="00D50671" w:rsidRDefault="00D50671"/>
    <w:p w14:paraId="3C2788D3" w14:textId="77777777" w:rsidR="00CB2AF4" w:rsidRDefault="00CB2AF4"/>
    <w:p w14:paraId="04DD01D8" w14:textId="2241BA86" w:rsidR="00D50671" w:rsidRDefault="00CB2AF4">
      <w:r>
        <w:rPr>
          <w:noProof/>
        </w:rPr>
        <mc:AlternateContent>
          <mc:Choice Requires="wps">
            <w:drawing>
              <wp:anchor distT="0" distB="0" distL="114300" distR="114300" simplePos="0" relativeHeight="251718656" behindDoc="1" locked="0" layoutInCell="1" allowOverlap="1" wp14:anchorId="7DD809D6" wp14:editId="36DBAD21">
                <wp:simplePos x="0" y="0"/>
                <wp:positionH relativeFrom="column">
                  <wp:posOffset>-304800</wp:posOffset>
                </wp:positionH>
                <wp:positionV relativeFrom="paragraph">
                  <wp:posOffset>281305</wp:posOffset>
                </wp:positionV>
                <wp:extent cx="8013700" cy="8420100"/>
                <wp:effectExtent l="0" t="0" r="12700" b="12700"/>
                <wp:wrapNone/>
                <wp:docPr id="17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13700" cy="8420100"/>
                        </a:xfrm>
                        <a:prstGeom prst="rect">
                          <a:avLst/>
                        </a:prstGeom>
                        <a:gradFill flip="none" rotWithShape="1">
                          <a:gsLst>
                            <a:gs pos="7000">
                              <a:srgbClr val="002060">
                                <a:alpha val="92000"/>
                                <a:lumMod val="67000"/>
                              </a:srgbClr>
                            </a:gs>
                            <a:gs pos="32000">
                              <a:schemeClr val="accent1">
                                <a:lumMod val="50000"/>
                              </a:schemeClr>
                            </a:gs>
                            <a:gs pos="67000">
                              <a:schemeClr val="accent1">
                                <a:lumMod val="50000"/>
                                <a:alpha val="90000"/>
                              </a:schemeClr>
                            </a:gs>
                            <a:gs pos="97000">
                              <a:schemeClr val="accent1">
                                <a:alpha val="92000"/>
                                <a:lumMod val="71000"/>
                              </a:schemeClr>
                            </a:gs>
                          </a:gsLst>
                          <a:path path="circle">
                            <a:fillToRect l="50000" t="50000" r="50000" b="50000"/>
                          </a:path>
                          <a:tileRect/>
                        </a:gradFill>
                        <a:ln w="12700" cap="flat" cmpd="sng" algn="ctr">
                          <a:solidFill>
                            <a:srgbClr val="4472C4">
                              <a:shade val="50000"/>
                            </a:srgbClr>
                          </a:solidFill>
                          <a:prstDash val="solid"/>
                          <a:miter lim="800000"/>
                        </a:ln>
                        <a:effectLst/>
                      </wps:spPr>
                      <wps:txbx>
                        <w:txbxContent>
                          <w:p w14:paraId="14DF81C0" w14:textId="77777777" w:rsidR="00D50671" w:rsidRDefault="00D50671" w:rsidP="00D50671">
                            <w:pPr>
                              <w:ind w:right="-230"/>
                              <w:jc w:val="center"/>
                            </w:pPr>
                            <w:r>
                              <w:t xml:space="preserve">                                                             </w:t>
                            </w:r>
                          </w:p>
                          <w:p w14:paraId="5D815B2B" w14:textId="0B6F8EB7" w:rsidR="00D50671" w:rsidRDefault="00AF14E9" w:rsidP="00D50671">
                            <w:pPr>
                              <w:ind w:right="-230"/>
                            </w:pPr>
                            <w:r>
                              <w:rPr>
                                <w:noProof/>
                              </w:rPr>
                              <w:drawing>
                                <wp:inline distT="0" distB="0" distL="0" distR="0" wp14:anchorId="51C2AA44" wp14:editId="02797E25">
                                  <wp:extent cx="7823200" cy="23368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0">
                                            <a:extLst>
                                              <a:ext uri="{28A0092B-C50C-407E-A947-70E740481C1C}">
                                                <a14:useLocalDpi xmlns:a14="http://schemas.microsoft.com/office/drawing/2010/main" val="0"/>
                                              </a:ext>
                                            </a:extLst>
                                          </a:blip>
                                          <a:stretch>
                                            <a:fillRect/>
                                          </a:stretch>
                                        </pic:blipFill>
                                        <pic:spPr>
                                          <a:xfrm>
                                            <a:off x="0" y="0"/>
                                            <a:ext cx="7823200" cy="2336800"/>
                                          </a:xfrm>
                                          <a:prstGeom prst="rect">
                                            <a:avLst/>
                                          </a:prstGeom>
                                        </pic:spPr>
                                      </pic:pic>
                                    </a:graphicData>
                                  </a:graphic>
                                </wp:inline>
                              </w:drawing>
                            </w:r>
                          </w:p>
                          <w:p w14:paraId="46937835" w14:textId="77777777" w:rsidR="00D50671" w:rsidRDefault="00D50671" w:rsidP="00D50671">
                            <w:pPr>
                              <w:ind w:right="-230"/>
                            </w:pPr>
                          </w:p>
                          <w:p w14:paraId="22775F33" w14:textId="77777777" w:rsidR="00D50671" w:rsidRDefault="00D50671" w:rsidP="00D50671">
                            <w:pPr>
                              <w:ind w:right="-230"/>
                            </w:pPr>
                          </w:p>
                          <w:p w14:paraId="588BE81D" w14:textId="10FCAA77" w:rsidR="00D50671" w:rsidRDefault="00D50671" w:rsidP="00D50671">
                            <w:pPr>
                              <w:ind w:right="-230"/>
                            </w:pPr>
                          </w:p>
                          <w:p w14:paraId="0A549068" w14:textId="39EB1EAD" w:rsidR="00D50671" w:rsidRDefault="00D50671" w:rsidP="00D50671">
                            <w:pPr>
                              <w:ind w:right="-230"/>
                            </w:pPr>
                          </w:p>
                          <w:p w14:paraId="0C049B75" w14:textId="27CC8B5B" w:rsidR="00526F0D" w:rsidRDefault="00526F0D" w:rsidP="00D50671">
                            <w:pPr>
                              <w:ind w:right="-230"/>
                            </w:pPr>
                          </w:p>
                          <w:p w14:paraId="6D0AF035" w14:textId="429FD4FA" w:rsidR="00526F0D" w:rsidRDefault="00526F0D" w:rsidP="00D50671">
                            <w:pPr>
                              <w:ind w:right="-230"/>
                            </w:pPr>
                          </w:p>
                          <w:p w14:paraId="08BA539D" w14:textId="6F266AE0" w:rsidR="00526F0D" w:rsidRDefault="00526F0D" w:rsidP="00D50671">
                            <w:pPr>
                              <w:ind w:right="-230"/>
                            </w:pPr>
                          </w:p>
                          <w:p w14:paraId="2FDF0019" w14:textId="19138824" w:rsidR="00526F0D" w:rsidRDefault="00526F0D" w:rsidP="00D50671">
                            <w:pPr>
                              <w:ind w:right="-230"/>
                            </w:pPr>
                          </w:p>
                          <w:p w14:paraId="1D5A8461" w14:textId="77777777" w:rsidR="00526F0D" w:rsidRDefault="00526F0D" w:rsidP="00D50671">
                            <w:pPr>
                              <w:ind w:right="-230"/>
                            </w:pPr>
                          </w:p>
                          <w:p w14:paraId="4B1E9BAA" w14:textId="4CB2760A" w:rsidR="00526F0D" w:rsidRDefault="00526F0D" w:rsidP="00D50671">
                            <w:pPr>
                              <w:ind w:right="-230"/>
                            </w:pPr>
                            <w:r>
                              <w:t xml:space="preserve">                                                                                                     </w:t>
                            </w:r>
                          </w:p>
                          <w:p w14:paraId="2DA6F23A" w14:textId="464EBD3D" w:rsidR="00526F0D" w:rsidRDefault="00526F0D" w:rsidP="00D50671">
                            <w:pPr>
                              <w:ind w:right="-230"/>
                            </w:pPr>
                            <w:r>
                              <w:t xml:space="preserve">                                         </w:t>
                            </w:r>
                          </w:p>
                          <w:p w14:paraId="22FF1E1B" w14:textId="4988069E" w:rsidR="00D50671" w:rsidRDefault="00526F0D" w:rsidP="00D50671">
                            <w:pPr>
                              <w:ind w:right="-230"/>
                            </w:pPr>
                            <w:r>
                              <w:t xml:space="preserve">                                                                                                             </w:t>
                            </w:r>
                          </w:p>
                          <w:p w14:paraId="3032BB17" w14:textId="71D44346" w:rsidR="00D50671" w:rsidRDefault="00526F0D" w:rsidP="00D50671">
                            <w:pPr>
                              <w:ind w:right="-230"/>
                            </w:pPr>
                            <w:r>
                              <w:t xml:space="preserve">                          </w:t>
                            </w:r>
                          </w:p>
                          <w:p w14:paraId="25402D8F" w14:textId="1DD009F8" w:rsidR="00D50671" w:rsidRDefault="00526F0D" w:rsidP="00D50671">
                            <w:pPr>
                              <w:ind w:right="-230"/>
                            </w:pPr>
                            <w:r>
                              <w:t xml:space="preserve"> </w:t>
                            </w:r>
                          </w:p>
                          <w:p w14:paraId="2A209660" w14:textId="3E6E7C45" w:rsidR="00D50671" w:rsidRDefault="00526F0D" w:rsidP="00D50671">
                            <w:pPr>
                              <w:ind w:right="-230"/>
                            </w:pPr>
                            <w:r>
                              <w:t xml:space="preserve">                                                                                                                                  </w:t>
                            </w:r>
                          </w:p>
                          <w:p w14:paraId="3F35A908" w14:textId="29B014D9" w:rsidR="00D50671" w:rsidRDefault="00526F0D" w:rsidP="00D50671">
                            <w:pPr>
                              <w:ind w:right="-230"/>
                            </w:pPr>
                            <w:r>
                              <w:t xml:space="preserve">                                                                                                </w:t>
                            </w:r>
                          </w:p>
                          <w:p w14:paraId="08A26EAD" w14:textId="77777777" w:rsidR="00D50671" w:rsidRDefault="00D50671" w:rsidP="00D50671">
                            <w:pPr>
                              <w:ind w:right="-230"/>
                            </w:pPr>
                          </w:p>
                          <w:p w14:paraId="5A7CA35C" w14:textId="6CD17F18" w:rsidR="00D50671" w:rsidRDefault="00526F0D" w:rsidP="00D50671">
                            <w:pPr>
                              <w:ind w:right="-230"/>
                            </w:pPr>
                            <w:r>
                              <w:t xml:space="preserve">                                                                                                                       </w:t>
                            </w:r>
                          </w:p>
                          <w:p w14:paraId="7A93E951" w14:textId="77777777" w:rsidR="00D50671" w:rsidRDefault="00D50671" w:rsidP="00D50671">
                            <w:pPr>
                              <w:ind w:right="-230"/>
                            </w:pPr>
                          </w:p>
                          <w:p w14:paraId="176AD405" w14:textId="77777777" w:rsidR="00D50671" w:rsidRDefault="00D50671" w:rsidP="00D50671">
                            <w:pPr>
                              <w:ind w:right="-230"/>
                            </w:pPr>
                          </w:p>
                          <w:p w14:paraId="78548693" w14:textId="77777777" w:rsidR="00D50671" w:rsidRDefault="00D50671" w:rsidP="00D50671">
                            <w:pPr>
                              <w:ind w:right="-230"/>
                            </w:pPr>
                          </w:p>
                          <w:p w14:paraId="5DBBAF89" w14:textId="77777777" w:rsidR="00D50671" w:rsidRDefault="00D50671" w:rsidP="00D50671">
                            <w:pPr>
                              <w:ind w:right="-230"/>
                            </w:pPr>
                          </w:p>
                          <w:p w14:paraId="0449F79C" w14:textId="77777777" w:rsidR="00D50671" w:rsidRDefault="00D50671" w:rsidP="00D50671">
                            <w:pPr>
                              <w:ind w:right="-230"/>
                            </w:pPr>
                          </w:p>
                          <w:p w14:paraId="24ACD12C" w14:textId="77777777" w:rsidR="00D50671" w:rsidRDefault="00D50671" w:rsidP="00D50671">
                            <w:pPr>
                              <w:ind w:right="-230"/>
                            </w:pPr>
                          </w:p>
                          <w:p w14:paraId="14E152FD" w14:textId="77777777" w:rsidR="00D50671" w:rsidRDefault="00D50671" w:rsidP="00D50671">
                            <w:pPr>
                              <w:ind w:right="-230"/>
                            </w:pPr>
                          </w:p>
                          <w:p w14:paraId="23396AC2" w14:textId="77777777" w:rsidR="00D50671" w:rsidRDefault="00D50671" w:rsidP="00D50671">
                            <w:pPr>
                              <w:ind w:right="-230"/>
                            </w:pPr>
                          </w:p>
                          <w:p w14:paraId="6CC16CD1" w14:textId="77777777" w:rsidR="00D50671" w:rsidRDefault="00D50671" w:rsidP="00D50671">
                            <w:pPr>
                              <w:ind w:right="-230"/>
                            </w:pPr>
                          </w:p>
                          <w:p w14:paraId="53786DAF" w14:textId="77777777" w:rsidR="00D50671" w:rsidRDefault="00D50671" w:rsidP="00D50671">
                            <w:pPr>
                              <w:ind w:right="-230"/>
                            </w:pPr>
                          </w:p>
                          <w:p w14:paraId="4E14B1CF" w14:textId="77777777" w:rsidR="00D50671" w:rsidRDefault="00D50671" w:rsidP="00D50671">
                            <w:pPr>
                              <w:ind w:right="-230"/>
                            </w:pPr>
                          </w:p>
                          <w:p w14:paraId="0AF626DF" w14:textId="77777777" w:rsidR="00D50671" w:rsidRDefault="00D50671" w:rsidP="00D50671">
                            <w:pPr>
                              <w:ind w:right="-230"/>
                            </w:pPr>
                          </w:p>
                          <w:p w14:paraId="203DF63B" w14:textId="77777777" w:rsidR="00D50671" w:rsidRDefault="00D50671" w:rsidP="00D50671">
                            <w:pPr>
                              <w:ind w:right="-230"/>
                            </w:pPr>
                          </w:p>
                          <w:p w14:paraId="041BF846" w14:textId="77777777" w:rsidR="00D50671" w:rsidRDefault="00D50671" w:rsidP="00D50671">
                            <w:pPr>
                              <w:ind w:right="-230"/>
                            </w:pPr>
                          </w:p>
                          <w:p w14:paraId="401049CE" w14:textId="77777777" w:rsidR="00D50671" w:rsidRDefault="00D50671" w:rsidP="00D50671">
                            <w:pPr>
                              <w:ind w:right="-230"/>
                            </w:pPr>
                          </w:p>
                          <w:p w14:paraId="4BEC3C67" w14:textId="77777777" w:rsidR="00D50671" w:rsidRDefault="00D50671" w:rsidP="00D50671">
                            <w:pPr>
                              <w:ind w:right="-230"/>
                            </w:pPr>
                            <w:r>
                              <w:t xml:space="preserve">        </w:t>
                            </w:r>
                          </w:p>
                          <w:p w14:paraId="40D609B8" w14:textId="77777777" w:rsidR="00D50671" w:rsidRDefault="00D50671" w:rsidP="00D50671">
                            <w:pPr>
                              <w:ind w:right="-230"/>
                            </w:pPr>
                          </w:p>
                          <w:p w14:paraId="6E3FAA90" w14:textId="77777777" w:rsidR="00D50671" w:rsidRDefault="00D50671" w:rsidP="00D50671">
                            <w:pPr>
                              <w:ind w:right="-230"/>
                            </w:pPr>
                          </w:p>
                          <w:p w14:paraId="1B7F4489" w14:textId="77777777" w:rsidR="00D50671" w:rsidRDefault="00D50671" w:rsidP="00D50671">
                            <w:pPr>
                              <w:ind w:right="-230"/>
                            </w:pPr>
                          </w:p>
                          <w:p w14:paraId="7C74F6BC" w14:textId="77777777" w:rsidR="00D50671" w:rsidRDefault="00D50671" w:rsidP="00D50671">
                            <w:pPr>
                              <w:ind w:right="-230"/>
                            </w:pPr>
                          </w:p>
                          <w:p w14:paraId="2E2A88A1" w14:textId="77777777" w:rsidR="00D50671" w:rsidRDefault="00D50671" w:rsidP="00D50671">
                            <w:pPr>
                              <w:ind w:right="-230"/>
                            </w:pPr>
                          </w:p>
                          <w:p w14:paraId="30C8458E" w14:textId="77777777" w:rsidR="00D50671" w:rsidRDefault="00D50671" w:rsidP="00D50671">
                            <w:pPr>
                              <w:ind w:right="-230"/>
                            </w:pPr>
                          </w:p>
                          <w:p w14:paraId="0E2133DA" w14:textId="77777777" w:rsidR="00D50671" w:rsidRDefault="00D50671" w:rsidP="00D50671">
                            <w:pPr>
                              <w:ind w:right="-230"/>
                            </w:pPr>
                          </w:p>
                          <w:p w14:paraId="2ACEEED0" w14:textId="77777777" w:rsidR="00D50671" w:rsidRDefault="00D50671" w:rsidP="00D50671">
                            <w:pPr>
                              <w:ind w:right="-230"/>
                            </w:pPr>
                          </w:p>
                          <w:p w14:paraId="5FAC7960" w14:textId="77777777" w:rsidR="00D50671" w:rsidRDefault="00D50671" w:rsidP="00D50671">
                            <w:pPr>
                              <w:ind w:right="-230"/>
                            </w:pPr>
                          </w:p>
                          <w:p w14:paraId="76B95394" w14:textId="77777777" w:rsidR="00D50671" w:rsidRDefault="00D50671" w:rsidP="00D50671">
                            <w:pPr>
                              <w:ind w:right="-230"/>
                            </w:pPr>
                          </w:p>
                          <w:p w14:paraId="3EC850B3" w14:textId="77777777" w:rsidR="00D50671" w:rsidRDefault="00D50671" w:rsidP="00D50671">
                            <w:pPr>
                              <w:ind w:right="-230"/>
                            </w:pPr>
                          </w:p>
                          <w:p w14:paraId="25CCA74A" w14:textId="77777777" w:rsidR="00D50671" w:rsidRDefault="00D50671" w:rsidP="00D50671">
                            <w:pPr>
                              <w:ind w:right="-230"/>
                            </w:pPr>
                          </w:p>
                          <w:p w14:paraId="373A8791" w14:textId="77777777" w:rsidR="00D50671" w:rsidRDefault="00D50671" w:rsidP="00D50671">
                            <w:pPr>
                              <w:ind w:right="-230"/>
                            </w:pPr>
                          </w:p>
                          <w:p w14:paraId="5B6F9CAB" w14:textId="77777777" w:rsidR="00D50671" w:rsidRDefault="00D50671" w:rsidP="00D50671">
                            <w:pPr>
                              <w:ind w:right="-230"/>
                            </w:pPr>
                          </w:p>
                          <w:p w14:paraId="63DA218A" w14:textId="77777777" w:rsidR="00D50671" w:rsidRDefault="00D50671" w:rsidP="00D50671">
                            <w:pPr>
                              <w:ind w:right="-230"/>
                            </w:pPr>
                          </w:p>
                          <w:p w14:paraId="424587AB" w14:textId="77777777" w:rsidR="00D50671" w:rsidRDefault="00D50671" w:rsidP="00D50671">
                            <w:pPr>
                              <w:ind w:right="-230"/>
                            </w:pPr>
                          </w:p>
                          <w:p w14:paraId="0072917A" w14:textId="77777777" w:rsidR="00D50671" w:rsidRDefault="00D50671" w:rsidP="00D50671">
                            <w:pPr>
                              <w:ind w:right="-230"/>
                            </w:pPr>
                          </w:p>
                          <w:p w14:paraId="4643AD71" w14:textId="77777777" w:rsidR="00D50671" w:rsidRDefault="00D50671" w:rsidP="00D50671">
                            <w:pPr>
                              <w:ind w:right="-230"/>
                            </w:pPr>
                          </w:p>
                          <w:p w14:paraId="2D61A3C4" w14:textId="77777777" w:rsidR="00D50671" w:rsidRDefault="00D50671" w:rsidP="00D50671">
                            <w:pPr>
                              <w:ind w:right="-230"/>
                            </w:pPr>
                          </w:p>
                          <w:p w14:paraId="15D461BC" w14:textId="77777777" w:rsidR="00D50671" w:rsidRDefault="00D50671" w:rsidP="00D50671">
                            <w:pPr>
                              <w:ind w:right="-230"/>
                            </w:pPr>
                          </w:p>
                          <w:p w14:paraId="0FB6205F" w14:textId="77777777" w:rsidR="00D50671" w:rsidRDefault="00D50671" w:rsidP="00D50671">
                            <w:pPr>
                              <w:ind w:right="-230"/>
                            </w:pPr>
                          </w:p>
                          <w:p w14:paraId="5904A365" w14:textId="77777777" w:rsidR="00D50671" w:rsidRDefault="00D50671" w:rsidP="00D50671">
                            <w:pPr>
                              <w:ind w:right="-230"/>
                            </w:pPr>
                          </w:p>
                          <w:p w14:paraId="21FD2D17" w14:textId="77777777" w:rsidR="00D50671" w:rsidRDefault="00D50671" w:rsidP="00D50671">
                            <w:pPr>
                              <w:ind w:right="-230"/>
                            </w:pPr>
                          </w:p>
                          <w:p w14:paraId="08B78534" w14:textId="77777777" w:rsidR="00D50671" w:rsidRDefault="00D50671" w:rsidP="00D50671">
                            <w:pPr>
                              <w:ind w:right="-230"/>
                            </w:pPr>
                            <w:r>
                              <w:t xml:space="preserve">                                                                                                                                                                                                                                                                                     </w:t>
                            </w:r>
                          </w:p>
                          <w:p w14:paraId="037DD810" w14:textId="77777777" w:rsidR="00D50671" w:rsidRDefault="00D50671" w:rsidP="00D50671">
                            <w:pPr>
                              <w:ind w:right="-230"/>
                            </w:pPr>
                            <w:r>
                              <w:t xml:space="preserve">                                                                                                                                                    </w:t>
                            </w:r>
                          </w:p>
                          <w:p w14:paraId="0DD68BD2" w14:textId="77777777" w:rsidR="00D50671" w:rsidRDefault="00D50671" w:rsidP="00D50671">
                            <w:pPr>
                              <w:ind w:right="-230"/>
                            </w:pPr>
                          </w:p>
                          <w:p w14:paraId="7ABEBEFE" w14:textId="77777777" w:rsidR="00D50671" w:rsidRDefault="00D50671" w:rsidP="00D50671">
                            <w:pPr>
                              <w:ind w:right="-230"/>
                            </w:pPr>
                          </w:p>
                          <w:p w14:paraId="02B20FF6" w14:textId="77777777" w:rsidR="00D50671" w:rsidRDefault="00D50671" w:rsidP="00D50671">
                            <w:pPr>
                              <w:ind w:right="-230"/>
                            </w:pPr>
                          </w:p>
                          <w:p w14:paraId="041B033F" w14:textId="77777777" w:rsidR="00D50671" w:rsidRDefault="00D50671" w:rsidP="00D50671">
                            <w:pPr>
                              <w:ind w:right="-230"/>
                            </w:pPr>
                          </w:p>
                          <w:p w14:paraId="1B58482E" w14:textId="77777777" w:rsidR="00D50671" w:rsidRDefault="00D50671" w:rsidP="00D50671">
                            <w:pPr>
                              <w:ind w:right="-230"/>
                            </w:pPr>
                          </w:p>
                          <w:p w14:paraId="24D5D156" w14:textId="77777777" w:rsidR="00D50671" w:rsidRDefault="00D50671" w:rsidP="00D50671">
                            <w:pPr>
                              <w:ind w:right="-230"/>
                            </w:pPr>
                          </w:p>
                          <w:p w14:paraId="39CCA985" w14:textId="77777777" w:rsidR="00D50671" w:rsidRDefault="00D50671" w:rsidP="00D50671">
                            <w:pPr>
                              <w:ind w:right="-230"/>
                            </w:pPr>
                          </w:p>
                          <w:p w14:paraId="7B902A44" w14:textId="77777777" w:rsidR="00D50671" w:rsidRDefault="00D50671" w:rsidP="00D50671">
                            <w:pPr>
                              <w:ind w:right="-230"/>
                            </w:pPr>
                          </w:p>
                          <w:p w14:paraId="64B27E38" w14:textId="77777777" w:rsidR="00D50671" w:rsidRDefault="00D50671" w:rsidP="00D50671">
                            <w:pPr>
                              <w:ind w:right="-230"/>
                            </w:pPr>
                          </w:p>
                          <w:p w14:paraId="2EA10C93" w14:textId="77777777" w:rsidR="00D50671" w:rsidRDefault="00D50671" w:rsidP="00D50671">
                            <w:pPr>
                              <w:ind w:right="-230"/>
                            </w:pPr>
                          </w:p>
                          <w:p w14:paraId="736C4242" w14:textId="77777777" w:rsidR="00D50671" w:rsidRDefault="00D50671" w:rsidP="00D50671">
                            <w:pPr>
                              <w:ind w:right="-230"/>
                            </w:pPr>
                          </w:p>
                          <w:p w14:paraId="1B36DC88" w14:textId="77777777" w:rsidR="00D50671" w:rsidRDefault="00D50671" w:rsidP="00D50671">
                            <w:pPr>
                              <w:ind w:right="-230"/>
                            </w:pPr>
                          </w:p>
                          <w:p w14:paraId="22B71F4E" w14:textId="77777777" w:rsidR="00D50671" w:rsidRDefault="00D50671" w:rsidP="00D50671">
                            <w:pPr>
                              <w:ind w:right="-230"/>
                            </w:pPr>
                          </w:p>
                          <w:p w14:paraId="6638BB44" w14:textId="77777777" w:rsidR="00D50671" w:rsidRDefault="00D50671" w:rsidP="00D50671">
                            <w:pPr>
                              <w:ind w:right="-230"/>
                            </w:pPr>
                          </w:p>
                          <w:p w14:paraId="297507EE" w14:textId="77777777" w:rsidR="00D50671" w:rsidRDefault="00D50671" w:rsidP="00D50671">
                            <w:pPr>
                              <w:ind w:right="-230"/>
                            </w:pPr>
                          </w:p>
                          <w:p w14:paraId="09BE0257" w14:textId="77777777" w:rsidR="00D50671" w:rsidRDefault="00D50671" w:rsidP="00D50671">
                            <w:pPr>
                              <w:ind w:right="-230"/>
                            </w:pPr>
                          </w:p>
                          <w:p w14:paraId="596C8504" w14:textId="77777777" w:rsidR="00D50671" w:rsidRDefault="00D50671" w:rsidP="00D50671">
                            <w:pPr>
                              <w:ind w:right="-230"/>
                            </w:pPr>
                          </w:p>
                          <w:p w14:paraId="3337DA3F" w14:textId="77777777" w:rsidR="00D50671" w:rsidRDefault="00D50671" w:rsidP="00D50671">
                            <w:pPr>
                              <w:ind w:right="-230"/>
                            </w:pPr>
                          </w:p>
                          <w:p w14:paraId="00BC7D08" w14:textId="77777777" w:rsidR="00D50671" w:rsidRDefault="00D50671" w:rsidP="00D50671">
                            <w:pPr>
                              <w:ind w:right="-230"/>
                            </w:pPr>
                          </w:p>
                          <w:p w14:paraId="5A153CB9" w14:textId="77777777" w:rsidR="00D50671" w:rsidRDefault="00D50671" w:rsidP="00D50671">
                            <w:pPr>
                              <w:ind w:right="-230"/>
                            </w:pPr>
                          </w:p>
                          <w:p w14:paraId="7BC77479" w14:textId="77777777" w:rsidR="00D50671" w:rsidRDefault="00D50671" w:rsidP="00D50671">
                            <w:pPr>
                              <w:ind w:right="-230"/>
                            </w:pPr>
                          </w:p>
                          <w:p w14:paraId="2DCC4782" w14:textId="77777777" w:rsidR="00D50671" w:rsidRDefault="00D50671" w:rsidP="00D50671">
                            <w:pPr>
                              <w:ind w:right="-230"/>
                            </w:pPr>
                          </w:p>
                          <w:p w14:paraId="10E02251" w14:textId="77777777" w:rsidR="00D50671" w:rsidRDefault="00D50671" w:rsidP="00D50671">
                            <w:pPr>
                              <w:ind w:right="-230"/>
                            </w:pPr>
                          </w:p>
                          <w:p w14:paraId="019139F9" w14:textId="77777777" w:rsidR="00D50671" w:rsidRDefault="00D50671" w:rsidP="00D50671">
                            <w:pPr>
                              <w:ind w:right="-230"/>
                            </w:pPr>
                          </w:p>
                          <w:p w14:paraId="3B69AFF1" w14:textId="77777777" w:rsidR="00D50671" w:rsidRDefault="00D50671" w:rsidP="00D50671">
                            <w:pPr>
                              <w:ind w:right="-230"/>
                            </w:pPr>
                          </w:p>
                          <w:p w14:paraId="608F8A04" w14:textId="77777777" w:rsidR="00D50671" w:rsidRDefault="00D50671" w:rsidP="00D50671">
                            <w:pPr>
                              <w:ind w:right="-230"/>
                            </w:pPr>
                          </w:p>
                          <w:p w14:paraId="7DAE9C1B" w14:textId="77777777" w:rsidR="00D50671" w:rsidRDefault="00D50671" w:rsidP="00D50671">
                            <w:pPr>
                              <w:ind w:right="-230"/>
                            </w:pPr>
                          </w:p>
                          <w:p w14:paraId="2EA7C427" w14:textId="77777777" w:rsidR="00D50671" w:rsidRDefault="00D50671" w:rsidP="00D50671">
                            <w:pPr>
                              <w:ind w:right="-230"/>
                            </w:pPr>
                          </w:p>
                          <w:p w14:paraId="751CC7E2" w14:textId="77777777" w:rsidR="00D50671" w:rsidRDefault="00D50671" w:rsidP="00D50671">
                            <w:pPr>
                              <w:ind w:right="-230"/>
                            </w:pPr>
                          </w:p>
                          <w:p w14:paraId="6C2D2063" w14:textId="77777777" w:rsidR="00D50671" w:rsidRDefault="00D50671" w:rsidP="00D50671">
                            <w:pPr>
                              <w:ind w:right="-230"/>
                            </w:pPr>
                            <w:r>
                              <w:t xml:space="preserve">           </w:t>
                            </w:r>
                          </w:p>
                          <w:p w14:paraId="1A405666" w14:textId="77777777" w:rsidR="00D50671" w:rsidRPr="00EA3AF1" w:rsidRDefault="00D50671" w:rsidP="00D50671">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1713B65C" wp14:editId="6A47B08D">
                                  <wp:extent cx="1562100" cy="495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5B4CF5DA" wp14:editId="328083DD">
                                  <wp:extent cx="1498600" cy="495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074F7CB2" wp14:editId="0F6F701D">
                                  <wp:extent cx="812800" cy="812800"/>
                                  <wp:effectExtent l="0" t="0" r="139700" b="139700"/>
                                  <wp:docPr id="174" name="Picture 174"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412CCBE5" wp14:editId="6E96F558">
                                  <wp:extent cx="812800" cy="812800"/>
                                  <wp:effectExtent l="0" t="0" r="127000" b="127000"/>
                                  <wp:docPr id="175" name="Picture 175"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304F130D" wp14:editId="649AAAB8">
                                  <wp:extent cx="812800" cy="812800"/>
                                  <wp:effectExtent l="0" t="0" r="127000" b="127000"/>
                                  <wp:docPr id="177" name="Picture 1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313F5834" w14:textId="77777777" w:rsidR="00D50671" w:rsidRDefault="00D50671" w:rsidP="00D50671">
                            <w:pPr>
                              <w:ind w:right="-230"/>
                            </w:pPr>
                          </w:p>
                          <w:p w14:paraId="662791DD" w14:textId="77777777" w:rsidR="00D50671" w:rsidRDefault="00D50671" w:rsidP="00D50671">
                            <w:pPr>
                              <w:ind w:right="-2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09D6" id="_x0000_s1035" style="position:absolute;margin-left:-24pt;margin-top:22.15pt;width:631pt;height:663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" fillcolor="#001540" strokecolor="#2f528f" strokeweight="1pt">
                <v:fill opacity="60293f" color2="#2d4f8e [2276]" o:opacity2="60293f" rotate="t" focusposition=".5,.5" focussize="" colors="0 #001540;4588f #001540;20972f #203864;43909f #203864" focus="100%" type="gradientRadial"/>
                <v:path arrowok="t"/>
                <v:textbox>
                  <w:txbxContent>
                    <w:p w14:paraId="14DF81C0" w14:textId="77777777" w:rsidR="00D50671" w:rsidRDefault="00D50671" w:rsidP="00D50671">
                      <w:pPr>
                        <w:ind w:right="-230"/>
                        <w:jc w:val="center"/>
                      </w:pPr>
                      <w:r>
                        <w:t xml:space="preserve">                                                             </w:t>
                      </w:r>
                    </w:p>
                    <w:p w14:paraId="5D815B2B" w14:textId="0B6F8EB7" w:rsidR="00D50671" w:rsidRDefault="00AF14E9" w:rsidP="00D50671">
                      <w:pPr>
                        <w:ind w:right="-230"/>
                      </w:pPr>
                      <w:r>
                        <w:rPr>
                          <w:noProof/>
                        </w:rPr>
                        <w:drawing>
                          <wp:inline distT="0" distB="0" distL="0" distR="0" wp14:anchorId="51C2AA44" wp14:editId="02797E25">
                            <wp:extent cx="7823200" cy="23368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0">
                                      <a:extLst>
                                        <a:ext uri="{28A0092B-C50C-407E-A947-70E740481C1C}">
                                          <a14:useLocalDpi xmlns:a14="http://schemas.microsoft.com/office/drawing/2010/main" val="0"/>
                                        </a:ext>
                                      </a:extLst>
                                    </a:blip>
                                    <a:stretch>
                                      <a:fillRect/>
                                    </a:stretch>
                                  </pic:blipFill>
                                  <pic:spPr>
                                    <a:xfrm>
                                      <a:off x="0" y="0"/>
                                      <a:ext cx="7823200" cy="2336800"/>
                                    </a:xfrm>
                                    <a:prstGeom prst="rect">
                                      <a:avLst/>
                                    </a:prstGeom>
                                  </pic:spPr>
                                </pic:pic>
                              </a:graphicData>
                            </a:graphic>
                          </wp:inline>
                        </w:drawing>
                      </w:r>
                    </w:p>
                    <w:p w14:paraId="46937835" w14:textId="77777777" w:rsidR="00D50671" w:rsidRDefault="00D50671" w:rsidP="00D50671">
                      <w:pPr>
                        <w:ind w:right="-230"/>
                      </w:pPr>
                    </w:p>
                    <w:p w14:paraId="22775F33" w14:textId="77777777" w:rsidR="00D50671" w:rsidRDefault="00D50671" w:rsidP="00D50671">
                      <w:pPr>
                        <w:ind w:right="-230"/>
                      </w:pPr>
                    </w:p>
                    <w:p w14:paraId="588BE81D" w14:textId="10FCAA77" w:rsidR="00D50671" w:rsidRDefault="00D50671" w:rsidP="00D50671">
                      <w:pPr>
                        <w:ind w:right="-230"/>
                      </w:pPr>
                    </w:p>
                    <w:p w14:paraId="0A549068" w14:textId="39EB1EAD" w:rsidR="00D50671" w:rsidRDefault="00D50671" w:rsidP="00D50671">
                      <w:pPr>
                        <w:ind w:right="-230"/>
                      </w:pPr>
                    </w:p>
                    <w:p w14:paraId="0C049B75" w14:textId="27CC8B5B" w:rsidR="00526F0D" w:rsidRDefault="00526F0D" w:rsidP="00D50671">
                      <w:pPr>
                        <w:ind w:right="-230"/>
                      </w:pPr>
                    </w:p>
                    <w:p w14:paraId="6D0AF035" w14:textId="429FD4FA" w:rsidR="00526F0D" w:rsidRDefault="00526F0D" w:rsidP="00D50671">
                      <w:pPr>
                        <w:ind w:right="-230"/>
                      </w:pPr>
                    </w:p>
                    <w:p w14:paraId="08BA539D" w14:textId="6F266AE0" w:rsidR="00526F0D" w:rsidRDefault="00526F0D" w:rsidP="00D50671">
                      <w:pPr>
                        <w:ind w:right="-230"/>
                      </w:pPr>
                    </w:p>
                    <w:p w14:paraId="2FDF0019" w14:textId="19138824" w:rsidR="00526F0D" w:rsidRDefault="00526F0D" w:rsidP="00D50671">
                      <w:pPr>
                        <w:ind w:right="-230"/>
                      </w:pPr>
                    </w:p>
                    <w:p w14:paraId="1D5A8461" w14:textId="77777777" w:rsidR="00526F0D" w:rsidRDefault="00526F0D" w:rsidP="00D50671">
                      <w:pPr>
                        <w:ind w:right="-230"/>
                      </w:pPr>
                    </w:p>
                    <w:p w14:paraId="4B1E9BAA" w14:textId="4CB2760A" w:rsidR="00526F0D" w:rsidRDefault="00526F0D" w:rsidP="00D50671">
                      <w:pPr>
                        <w:ind w:right="-230"/>
                      </w:pPr>
                      <w:r>
                        <w:t xml:space="preserve">                                                                                                     </w:t>
                      </w:r>
                    </w:p>
                    <w:p w14:paraId="2DA6F23A" w14:textId="464EBD3D" w:rsidR="00526F0D" w:rsidRDefault="00526F0D" w:rsidP="00D50671">
                      <w:pPr>
                        <w:ind w:right="-230"/>
                      </w:pPr>
                      <w:r>
                        <w:t xml:space="preserve">                                         </w:t>
                      </w:r>
                    </w:p>
                    <w:p w14:paraId="22FF1E1B" w14:textId="4988069E" w:rsidR="00D50671" w:rsidRDefault="00526F0D" w:rsidP="00D50671">
                      <w:pPr>
                        <w:ind w:right="-230"/>
                      </w:pPr>
                      <w:r>
                        <w:t xml:space="preserve">                                                                                                             </w:t>
                      </w:r>
                    </w:p>
                    <w:p w14:paraId="3032BB17" w14:textId="71D44346" w:rsidR="00D50671" w:rsidRDefault="00526F0D" w:rsidP="00D50671">
                      <w:pPr>
                        <w:ind w:right="-230"/>
                      </w:pPr>
                      <w:r>
                        <w:t xml:space="preserve">                          </w:t>
                      </w:r>
                    </w:p>
                    <w:p w14:paraId="25402D8F" w14:textId="1DD009F8" w:rsidR="00D50671" w:rsidRDefault="00526F0D" w:rsidP="00D50671">
                      <w:pPr>
                        <w:ind w:right="-230"/>
                      </w:pPr>
                      <w:r>
                        <w:t xml:space="preserve"> </w:t>
                      </w:r>
                    </w:p>
                    <w:p w14:paraId="2A209660" w14:textId="3E6E7C45" w:rsidR="00D50671" w:rsidRDefault="00526F0D" w:rsidP="00D50671">
                      <w:pPr>
                        <w:ind w:right="-230"/>
                      </w:pPr>
                      <w:r>
                        <w:t xml:space="preserve">                                                                                                                                  </w:t>
                      </w:r>
                    </w:p>
                    <w:p w14:paraId="3F35A908" w14:textId="29B014D9" w:rsidR="00D50671" w:rsidRDefault="00526F0D" w:rsidP="00D50671">
                      <w:pPr>
                        <w:ind w:right="-230"/>
                      </w:pPr>
                      <w:r>
                        <w:t xml:space="preserve">                                                                                                </w:t>
                      </w:r>
                    </w:p>
                    <w:p w14:paraId="08A26EAD" w14:textId="77777777" w:rsidR="00D50671" w:rsidRDefault="00D50671" w:rsidP="00D50671">
                      <w:pPr>
                        <w:ind w:right="-230"/>
                      </w:pPr>
                    </w:p>
                    <w:p w14:paraId="5A7CA35C" w14:textId="6CD17F18" w:rsidR="00D50671" w:rsidRDefault="00526F0D" w:rsidP="00D50671">
                      <w:pPr>
                        <w:ind w:right="-230"/>
                      </w:pPr>
                      <w:r>
                        <w:t xml:space="preserve">                                                                                                                       </w:t>
                      </w:r>
                    </w:p>
                    <w:p w14:paraId="7A93E951" w14:textId="77777777" w:rsidR="00D50671" w:rsidRDefault="00D50671" w:rsidP="00D50671">
                      <w:pPr>
                        <w:ind w:right="-230"/>
                      </w:pPr>
                    </w:p>
                    <w:p w14:paraId="176AD405" w14:textId="77777777" w:rsidR="00D50671" w:rsidRDefault="00D50671" w:rsidP="00D50671">
                      <w:pPr>
                        <w:ind w:right="-230"/>
                      </w:pPr>
                    </w:p>
                    <w:p w14:paraId="78548693" w14:textId="77777777" w:rsidR="00D50671" w:rsidRDefault="00D50671" w:rsidP="00D50671">
                      <w:pPr>
                        <w:ind w:right="-230"/>
                      </w:pPr>
                    </w:p>
                    <w:p w14:paraId="5DBBAF89" w14:textId="77777777" w:rsidR="00D50671" w:rsidRDefault="00D50671" w:rsidP="00D50671">
                      <w:pPr>
                        <w:ind w:right="-230"/>
                      </w:pPr>
                    </w:p>
                    <w:p w14:paraId="0449F79C" w14:textId="77777777" w:rsidR="00D50671" w:rsidRDefault="00D50671" w:rsidP="00D50671">
                      <w:pPr>
                        <w:ind w:right="-230"/>
                      </w:pPr>
                    </w:p>
                    <w:p w14:paraId="24ACD12C" w14:textId="77777777" w:rsidR="00D50671" w:rsidRDefault="00D50671" w:rsidP="00D50671">
                      <w:pPr>
                        <w:ind w:right="-230"/>
                      </w:pPr>
                    </w:p>
                    <w:p w14:paraId="14E152FD" w14:textId="77777777" w:rsidR="00D50671" w:rsidRDefault="00D50671" w:rsidP="00D50671">
                      <w:pPr>
                        <w:ind w:right="-230"/>
                      </w:pPr>
                    </w:p>
                    <w:p w14:paraId="23396AC2" w14:textId="77777777" w:rsidR="00D50671" w:rsidRDefault="00D50671" w:rsidP="00D50671">
                      <w:pPr>
                        <w:ind w:right="-230"/>
                      </w:pPr>
                    </w:p>
                    <w:p w14:paraId="6CC16CD1" w14:textId="77777777" w:rsidR="00D50671" w:rsidRDefault="00D50671" w:rsidP="00D50671">
                      <w:pPr>
                        <w:ind w:right="-230"/>
                      </w:pPr>
                    </w:p>
                    <w:p w14:paraId="53786DAF" w14:textId="77777777" w:rsidR="00D50671" w:rsidRDefault="00D50671" w:rsidP="00D50671">
                      <w:pPr>
                        <w:ind w:right="-230"/>
                      </w:pPr>
                    </w:p>
                    <w:p w14:paraId="4E14B1CF" w14:textId="77777777" w:rsidR="00D50671" w:rsidRDefault="00D50671" w:rsidP="00D50671">
                      <w:pPr>
                        <w:ind w:right="-230"/>
                      </w:pPr>
                    </w:p>
                    <w:p w14:paraId="0AF626DF" w14:textId="77777777" w:rsidR="00D50671" w:rsidRDefault="00D50671" w:rsidP="00D50671">
                      <w:pPr>
                        <w:ind w:right="-230"/>
                      </w:pPr>
                    </w:p>
                    <w:p w14:paraId="203DF63B" w14:textId="77777777" w:rsidR="00D50671" w:rsidRDefault="00D50671" w:rsidP="00D50671">
                      <w:pPr>
                        <w:ind w:right="-230"/>
                      </w:pPr>
                    </w:p>
                    <w:p w14:paraId="041BF846" w14:textId="77777777" w:rsidR="00D50671" w:rsidRDefault="00D50671" w:rsidP="00D50671">
                      <w:pPr>
                        <w:ind w:right="-230"/>
                      </w:pPr>
                    </w:p>
                    <w:p w14:paraId="401049CE" w14:textId="77777777" w:rsidR="00D50671" w:rsidRDefault="00D50671" w:rsidP="00D50671">
                      <w:pPr>
                        <w:ind w:right="-230"/>
                      </w:pPr>
                    </w:p>
                    <w:p w14:paraId="4BEC3C67" w14:textId="77777777" w:rsidR="00D50671" w:rsidRDefault="00D50671" w:rsidP="00D50671">
                      <w:pPr>
                        <w:ind w:right="-230"/>
                      </w:pPr>
                      <w:r>
                        <w:t xml:space="preserve">        </w:t>
                      </w:r>
                    </w:p>
                    <w:p w14:paraId="40D609B8" w14:textId="77777777" w:rsidR="00D50671" w:rsidRDefault="00D50671" w:rsidP="00D50671">
                      <w:pPr>
                        <w:ind w:right="-230"/>
                      </w:pPr>
                    </w:p>
                    <w:p w14:paraId="6E3FAA90" w14:textId="77777777" w:rsidR="00D50671" w:rsidRDefault="00D50671" w:rsidP="00D50671">
                      <w:pPr>
                        <w:ind w:right="-230"/>
                      </w:pPr>
                    </w:p>
                    <w:p w14:paraId="1B7F4489" w14:textId="77777777" w:rsidR="00D50671" w:rsidRDefault="00D50671" w:rsidP="00D50671">
                      <w:pPr>
                        <w:ind w:right="-230"/>
                      </w:pPr>
                    </w:p>
                    <w:p w14:paraId="7C74F6BC" w14:textId="77777777" w:rsidR="00D50671" w:rsidRDefault="00D50671" w:rsidP="00D50671">
                      <w:pPr>
                        <w:ind w:right="-230"/>
                      </w:pPr>
                    </w:p>
                    <w:p w14:paraId="2E2A88A1" w14:textId="77777777" w:rsidR="00D50671" w:rsidRDefault="00D50671" w:rsidP="00D50671">
                      <w:pPr>
                        <w:ind w:right="-230"/>
                      </w:pPr>
                    </w:p>
                    <w:p w14:paraId="30C8458E" w14:textId="77777777" w:rsidR="00D50671" w:rsidRDefault="00D50671" w:rsidP="00D50671">
                      <w:pPr>
                        <w:ind w:right="-230"/>
                      </w:pPr>
                    </w:p>
                    <w:p w14:paraId="0E2133DA" w14:textId="77777777" w:rsidR="00D50671" w:rsidRDefault="00D50671" w:rsidP="00D50671">
                      <w:pPr>
                        <w:ind w:right="-230"/>
                      </w:pPr>
                    </w:p>
                    <w:p w14:paraId="2ACEEED0" w14:textId="77777777" w:rsidR="00D50671" w:rsidRDefault="00D50671" w:rsidP="00D50671">
                      <w:pPr>
                        <w:ind w:right="-230"/>
                      </w:pPr>
                    </w:p>
                    <w:p w14:paraId="5FAC7960" w14:textId="77777777" w:rsidR="00D50671" w:rsidRDefault="00D50671" w:rsidP="00D50671">
                      <w:pPr>
                        <w:ind w:right="-230"/>
                      </w:pPr>
                    </w:p>
                    <w:p w14:paraId="76B95394" w14:textId="77777777" w:rsidR="00D50671" w:rsidRDefault="00D50671" w:rsidP="00D50671">
                      <w:pPr>
                        <w:ind w:right="-230"/>
                      </w:pPr>
                    </w:p>
                    <w:p w14:paraId="3EC850B3" w14:textId="77777777" w:rsidR="00D50671" w:rsidRDefault="00D50671" w:rsidP="00D50671">
                      <w:pPr>
                        <w:ind w:right="-230"/>
                      </w:pPr>
                    </w:p>
                    <w:p w14:paraId="25CCA74A" w14:textId="77777777" w:rsidR="00D50671" w:rsidRDefault="00D50671" w:rsidP="00D50671">
                      <w:pPr>
                        <w:ind w:right="-230"/>
                      </w:pPr>
                    </w:p>
                    <w:p w14:paraId="373A8791" w14:textId="77777777" w:rsidR="00D50671" w:rsidRDefault="00D50671" w:rsidP="00D50671">
                      <w:pPr>
                        <w:ind w:right="-230"/>
                      </w:pPr>
                    </w:p>
                    <w:p w14:paraId="5B6F9CAB" w14:textId="77777777" w:rsidR="00D50671" w:rsidRDefault="00D50671" w:rsidP="00D50671">
                      <w:pPr>
                        <w:ind w:right="-230"/>
                      </w:pPr>
                    </w:p>
                    <w:p w14:paraId="63DA218A" w14:textId="77777777" w:rsidR="00D50671" w:rsidRDefault="00D50671" w:rsidP="00D50671">
                      <w:pPr>
                        <w:ind w:right="-230"/>
                      </w:pPr>
                    </w:p>
                    <w:p w14:paraId="424587AB" w14:textId="77777777" w:rsidR="00D50671" w:rsidRDefault="00D50671" w:rsidP="00D50671">
                      <w:pPr>
                        <w:ind w:right="-230"/>
                      </w:pPr>
                    </w:p>
                    <w:p w14:paraId="0072917A" w14:textId="77777777" w:rsidR="00D50671" w:rsidRDefault="00D50671" w:rsidP="00D50671">
                      <w:pPr>
                        <w:ind w:right="-230"/>
                      </w:pPr>
                    </w:p>
                    <w:p w14:paraId="4643AD71" w14:textId="77777777" w:rsidR="00D50671" w:rsidRDefault="00D50671" w:rsidP="00D50671">
                      <w:pPr>
                        <w:ind w:right="-230"/>
                      </w:pPr>
                    </w:p>
                    <w:p w14:paraId="2D61A3C4" w14:textId="77777777" w:rsidR="00D50671" w:rsidRDefault="00D50671" w:rsidP="00D50671">
                      <w:pPr>
                        <w:ind w:right="-230"/>
                      </w:pPr>
                    </w:p>
                    <w:p w14:paraId="15D461BC" w14:textId="77777777" w:rsidR="00D50671" w:rsidRDefault="00D50671" w:rsidP="00D50671">
                      <w:pPr>
                        <w:ind w:right="-230"/>
                      </w:pPr>
                    </w:p>
                    <w:p w14:paraId="0FB6205F" w14:textId="77777777" w:rsidR="00D50671" w:rsidRDefault="00D50671" w:rsidP="00D50671">
                      <w:pPr>
                        <w:ind w:right="-230"/>
                      </w:pPr>
                    </w:p>
                    <w:p w14:paraId="5904A365" w14:textId="77777777" w:rsidR="00D50671" w:rsidRDefault="00D50671" w:rsidP="00D50671">
                      <w:pPr>
                        <w:ind w:right="-230"/>
                      </w:pPr>
                    </w:p>
                    <w:p w14:paraId="21FD2D17" w14:textId="77777777" w:rsidR="00D50671" w:rsidRDefault="00D50671" w:rsidP="00D50671">
                      <w:pPr>
                        <w:ind w:right="-230"/>
                      </w:pPr>
                    </w:p>
                    <w:p w14:paraId="08B78534" w14:textId="77777777" w:rsidR="00D50671" w:rsidRDefault="00D50671" w:rsidP="00D50671">
                      <w:pPr>
                        <w:ind w:right="-230"/>
                      </w:pPr>
                      <w:r>
                        <w:t xml:space="preserve">                                                                                                                                                                                                                                                                                     </w:t>
                      </w:r>
                    </w:p>
                    <w:p w14:paraId="037DD810" w14:textId="77777777" w:rsidR="00D50671" w:rsidRDefault="00D50671" w:rsidP="00D50671">
                      <w:pPr>
                        <w:ind w:right="-230"/>
                      </w:pPr>
                      <w:r>
                        <w:t xml:space="preserve">                                                                                                                                                    </w:t>
                      </w:r>
                    </w:p>
                    <w:p w14:paraId="0DD68BD2" w14:textId="77777777" w:rsidR="00D50671" w:rsidRDefault="00D50671" w:rsidP="00D50671">
                      <w:pPr>
                        <w:ind w:right="-230"/>
                      </w:pPr>
                    </w:p>
                    <w:p w14:paraId="7ABEBEFE" w14:textId="77777777" w:rsidR="00D50671" w:rsidRDefault="00D50671" w:rsidP="00D50671">
                      <w:pPr>
                        <w:ind w:right="-230"/>
                      </w:pPr>
                    </w:p>
                    <w:p w14:paraId="02B20FF6" w14:textId="77777777" w:rsidR="00D50671" w:rsidRDefault="00D50671" w:rsidP="00D50671">
                      <w:pPr>
                        <w:ind w:right="-230"/>
                      </w:pPr>
                    </w:p>
                    <w:p w14:paraId="041B033F" w14:textId="77777777" w:rsidR="00D50671" w:rsidRDefault="00D50671" w:rsidP="00D50671">
                      <w:pPr>
                        <w:ind w:right="-230"/>
                      </w:pPr>
                    </w:p>
                    <w:p w14:paraId="1B58482E" w14:textId="77777777" w:rsidR="00D50671" w:rsidRDefault="00D50671" w:rsidP="00D50671">
                      <w:pPr>
                        <w:ind w:right="-230"/>
                      </w:pPr>
                    </w:p>
                    <w:p w14:paraId="24D5D156" w14:textId="77777777" w:rsidR="00D50671" w:rsidRDefault="00D50671" w:rsidP="00D50671">
                      <w:pPr>
                        <w:ind w:right="-230"/>
                      </w:pPr>
                    </w:p>
                    <w:p w14:paraId="39CCA985" w14:textId="77777777" w:rsidR="00D50671" w:rsidRDefault="00D50671" w:rsidP="00D50671">
                      <w:pPr>
                        <w:ind w:right="-230"/>
                      </w:pPr>
                    </w:p>
                    <w:p w14:paraId="7B902A44" w14:textId="77777777" w:rsidR="00D50671" w:rsidRDefault="00D50671" w:rsidP="00D50671">
                      <w:pPr>
                        <w:ind w:right="-230"/>
                      </w:pPr>
                    </w:p>
                    <w:p w14:paraId="64B27E38" w14:textId="77777777" w:rsidR="00D50671" w:rsidRDefault="00D50671" w:rsidP="00D50671">
                      <w:pPr>
                        <w:ind w:right="-230"/>
                      </w:pPr>
                    </w:p>
                    <w:p w14:paraId="2EA10C93" w14:textId="77777777" w:rsidR="00D50671" w:rsidRDefault="00D50671" w:rsidP="00D50671">
                      <w:pPr>
                        <w:ind w:right="-230"/>
                      </w:pPr>
                    </w:p>
                    <w:p w14:paraId="736C4242" w14:textId="77777777" w:rsidR="00D50671" w:rsidRDefault="00D50671" w:rsidP="00D50671">
                      <w:pPr>
                        <w:ind w:right="-230"/>
                      </w:pPr>
                    </w:p>
                    <w:p w14:paraId="1B36DC88" w14:textId="77777777" w:rsidR="00D50671" w:rsidRDefault="00D50671" w:rsidP="00D50671">
                      <w:pPr>
                        <w:ind w:right="-230"/>
                      </w:pPr>
                    </w:p>
                    <w:p w14:paraId="22B71F4E" w14:textId="77777777" w:rsidR="00D50671" w:rsidRDefault="00D50671" w:rsidP="00D50671">
                      <w:pPr>
                        <w:ind w:right="-230"/>
                      </w:pPr>
                    </w:p>
                    <w:p w14:paraId="6638BB44" w14:textId="77777777" w:rsidR="00D50671" w:rsidRDefault="00D50671" w:rsidP="00D50671">
                      <w:pPr>
                        <w:ind w:right="-230"/>
                      </w:pPr>
                    </w:p>
                    <w:p w14:paraId="297507EE" w14:textId="77777777" w:rsidR="00D50671" w:rsidRDefault="00D50671" w:rsidP="00D50671">
                      <w:pPr>
                        <w:ind w:right="-230"/>
                      </w:pPr>
                    </w:p>
                    <w:p w14:paraId="09BE0257" w14:textId="77777777" w:rsidR="00D50671" w:rsidRDefault="00D50671" w:rsidP="00D50671">
                      <w:pPr>
                        <w:ind w:right="-230"/>
                      </w:pPr>
                    </w:p>
                    <w:p w14:paraId="596C8504" w14:textId="77777777" w:rsidR="00D50671" w:rsidRDefault="00D50671" w:rsidP="00D50671">
                      <w:pPr>
                        <w:ind w:right="-230"/>
                      </w:pPr>
                    </w:p>
                    <w:p w14:paraId="3337DA3F" w14:textId="77777777" w:rsidR="00D50671" w:rsidRDefault="00D50671" w:rsidP="00D50671">
                      <w:pPr>
                        <w:ind w:right="-230"/>
                      </w:pPr>
                    </w:p>
                    <w:p w14:paraId="00BC7D08" w14:textId="77777777" w:rsidR="00D50671" w:rsidRDefault="00D50671" w:rsidP="00D50671">
                      <w:pPr>
                        <w:ind w:right="-230"/>
                      </w:pPr>
                    </w:p>
                    <w:p w14:paraId="5A153CB9" w14:textId="77777777" w:rsidR="00D50671" w:rsidRDefault="00D50671" w:rsidP="00D50671">
                      <w:pPr>
                        <w:ind w:right="-230"/>
                      </w:pPr>
                    </w:p>
                    <w:p w14:paraId="7BC77479" w14:textId="77777777" w:rsidR="00D50671" w:rsidRDefault="00D50671" w:rsidP="00D50671">
                      <w:pPr>
                        <w:ind w:right="-230"/>
                      </w:pPr>
                    </w:p>
                    <w:p w14:paraId="2DCC4782" w14:textId="77777777" w:rsidR="00D50671" w:rsidRDefault="00D50671" w:rsidP="00D50671">
                      <w:pPr>
                        <w:ind w:right="-230"/>
                      </w:pPr>
                    </w:p>
                    <w:p w14:paraId="10E02251" w14:textId="77777777" w:rsidR="00D50671" w:rsidRDefault="00D50671" w:rsidP="00D50671">
                      <w:pPr>
                        <w:ind w:right="-230"/>
                      </w:pPr>
                    </w:p>
                    <w:p w14:paraId="019139F9" w14:textId="77777777" w:rsidR="00D50671" w:rsidRDefault="00D50671" w:rsidP="00D50671">
                      <w:pPr>
                        <w:ind w:right="-230"/>
                      </w:pPr>
                    </w:p>
                    <w:p w14:paraId="3B69AFF1" w14:textId="77777777" w:rsidR="00D50671" w:rsidRDefault="00D50671" w:rsidP="00D50671">
                      <w:pPr>
                        <w:ind w:right="-230"/>
                      </w:pPr>
                    </w:p>
                    <w:p w14:paraId="608F8A04" w14:textId="77777777" w:rsidR="00D50671" w:rsidRDefault="00D50671" w:rsidP="00D50671">
                      <w:pPr>
                        <w:ind w:right="-230"/>
                      </w:pPr>
                    </w:p>
                    <w:p w14:paraId="7DAE9C1B" w14:textId="77777777" w:rsidR="00D50671" w:rsidRDefault="00D50671" w:rsidP="00D50671">
                      <w:pPr>
                        <w:ind w:right="-230"/>
                      </w:pPr>
                    </w:p>
                    <w:p w14:paraId="2EA7C427" w14:textId="77777777" w:rsidR="00D50671" w:rsidRDefault="00D50671" w:rsidP="00D50671">
                      <w:pPr>
                        <w:ind w:right="-230"/>
                      </w:pPr>
                    </w:p>
                    <w:p w14:paraId="751CC7E2" w14:textId="77777777" w:rsidR="00D50671" w:rsidRDefault="00D50671" w:rsidP="00D50671">
                      <w:pPr>
                        <w:ind w:right="-230"/>
                      </w:pPr>
                    </w:p>
                    <w:p w14:paraId="6C2D2063" w14:textId="77777777" w:rsidR="00D50671" w:rsidRDefault="00D50671" w:rsidP="00D50671">
                      <w:pPr>
                        <w:ind w:right="-230"/>
                      </w:pPr>
                      <w:r>
                        <w:t xml:space="preserve">           </w:t>
                      </w:r>
                    </w:p>
                    <w:p w14:paraId="1A405666" w14:textId="77777777" w:rsidR="00D50671" w:rsidRPr="00EA3AF1" w:rsidRDefault="00D50671" w:rsidP="00D50671">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1713B65C" wp14:editId="6A47B08D">
                            <wp:extent cx="1562100" cy="495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5B4CF5DA" wp14:editId="328083DD">
                            <wp:extent cx="1498600" cy="495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074F7CB2" wp14:editId="0F6F701D">
                            <wp:extent cx="812800" cy="812800"/>
                            <wp:effectExtent l="0" t="0" r="139700" b="139700"/>
                            <wp:docPr id="174" name="Picture 174"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412CCBE5" wp14:editId="6E96F558">
                            <wp:extent cx="812800" cy="812800"/>
                            <wp:effectExtent l="0" t="0" r="127000" b="127000"/>
                            <wp:docPr id="175" name="Picture 175"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304F130D" wp14:editId="649AAAB8">
                            <wp:extent cx="812800" cy="812800"/>
                            <wp:effectExtent l="0" t="0" r="127000" b="127000"/>
                            <wp:docPr id="177" name="Picture 1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313F5834" w14:textId="77777777" w:rsidR="00D50671" w:rsidRDefault="00D50671" w:rsidP="00D50671">
                      <w:pPr>
                        <w:ind w:right="-230"/>
                      </w:pPr>
                    </w:p>
                    <w:p w14:paraId="662791DD" w14:textId="77777777" w:rsidR="00D50671" w:rsidRDefault="00D50671" w:rsidP="00D50671">
                      <w:pPr>
                        <w:ind w:right="-230"/>
                      </w:pPr>
                    </w:p>
                  </w:txbxContent>
                </v:textbox>
              </v:rect>
            </w:pict>
          </mc:Fallback>
        </mc:AlternateContent>
      </w:r>
    </w:p>
    <w:p w14:paraId="65AF47B4" w14:textId="77777777" w:rsidR="00D50671" w:rsidRDefault="00D50671"/>
    <w:p w14:paraId="1D4FDC6A" w14:textId="77777777" w:rsidR="00D50671" w:rsidRDefault="00D50671"/>
    <w:p w14:paraId="4F203A3C" w14:textId="77777777" w:rsidR="00D50671" w:rsidRDefault="00D50671"/>
    <w:p w14:paraId="64D838F3" w14:textId="77777777" w:rsidR="00D50671" w:rsidRDefault="00D50671"/>
    <w:p w14:paraId="6508271A" w14:textId="77777777" w:rsidR="00D50671" w:rsidRDefault="00D50671"/>
    <w:p w14:paraId="5E9EB9D8" w14:textId="77777777" w:rsidR="00D50671" w:rsidRDefault="00D50671"/>
    <w:p w14:paraId="334EE740" w14:textId="31D60B9A" w:rsidR="00D50671" w:rsidRDefault="00CB2AF4">
      <w:r>
        <w:rPr>
          <w:noProof/>
        </w:rPr>
        <mc:AlternateContent>
          <mc:Choice Requires="wps">
            <w:drawing>
              <wp:anchor distT="0" distB="0" distL="114300" distR="114300" simplePos="0" relativeHeight="251721728" behindDoc="0" locked="0" layoutInCell="1" allowOverlap="1" wp14:anchorId="7D397341" wp14:editId="2709DE69">
                <wp:simplePos x="0" y="0"/>
                <wp:positionH relativeFrom="column">
                  <wp:posOffset>3302000</wp:posOffset>
                </wp:positionH>
                <wp:positionV relativeFrom="paragraph">
                  <wp:posOffset>41910</wp:posOffset>
                </wp:positionV>
                <wp:extent cx="1714500" cy="495300"/>
                <wp:effectExtent l="0" t="0" r="12700" b="12700"/>
                <wp:wrapNone/>
                <wp:docPr id="190" name="Text Box 190"/>
                <wp:cNvGraphicFramePr/>
                <a:graphic xmlns:a="http://schemas.openxmlformats.org/drawingml/2006/main">
                  <a:graphicData uri="http://schemas.microsoft.com/office/word/2010/wordprocessingShape">
                    <wps:wsp>
                      <wps:cNvSpPr txBox="1"/>
                      <wps:spPr>
                        <a:xfrm>
                          <a:off x="0" y="0"/>
                          <a:ext cx="1714500" cy="495300"/>
                        </a:xfrm>
                        <a:prstGeom prst="rect">
                          <a:avLst/>
                        </a:prstGeom>
                        <a:solidFill>
                          <a:schemeClr val="accent5">
                            <a:lumMod val="20000"/>
                            <a:lumOff val="80000"/>
                          </a:schemeClr>
                        </a:solidFill>
                        <a:ln w="6350">
                          <a:solidFill>
                            <a:prstClr val="black"/>
                          </a:solidFill>
                        </a:ln>
                      </wps:spPr>
                      <wps:txbx>
                        <w:txbxContent>
                          <w:p w14:paraId="595FDDD3" w14:textId="44BF0E79" w:rsidR="00AF14E9" w:rsidRPr="00AF14E9" w:rsidRDefault="00AF14E9">
                            <w:pPr>
                              <w:rPr>
                                <w:sz w:val="40"/>
                              </w:rPr>
                            </w:pPr>
                            <w:r>
                              <w:rPr>
                                <w:sz w:val="40"/>
                              </w:rPr>
                              <w:t>Our 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397341" id="Text Box 190" o:spid="_x0000_s1036" type="#_x0000_t202" style="position:absolute;margin-left:260pt;margin-top:3.3pt;width:135pt;height:39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" fillcolor="#deeaf6 [664]" strokeweight=".5pt">
                <v:textbox>
                  <w:txbxContent>
                    <w:p w14:paraId="595FDDD3" w14:textId="44BF0E79" w:rsidR="00AF14E9" w:rsidRPr="00AF14E9" w:rsidRDefault="00AF14E9">
                      <w:pPr>
                        <w:rPr>
                          <w:sz w:val="40"/>
                        </w:rPr>
                      </w:pPr>
                      <w:r>
                        <w:rPr>
                          <w:sz w:val="40"/>
                        </w:rPr>
                        <w:t>Our Rivers</w:t>
                      </w:r>
                    </w:p>
                  </w:txbxContent>
                </v:textbox>
              </v:shape>
            </w:pict>
          </mc:Fallback>
        </mc:AlternateContent>
      </w:r>
    </w:p>
    <w:p w14:paraId="25655F1B" w14:textId="77777777" w:rsidR="00D50671" w:rsidRDefault="00D50671"/>
    <w:p w14:paraId="01CBB5FD" w14:textId="77777777" w:rsidR="00D50671" w:rsidRDefault="00D50671"/>
    <w:p w14:paraId="576798C3" w14:textId="77777777" w:rsidR="00D50671" w:rsidRDefault="00D50671"/>
    <w:p w14:paraId="3AACD244" w14:textId="77777777" w:rsidR="00D50671" w:rsidRDefault="00D50671"/>
    <w:p w14:paraId="31810F28" w14:textId="77777777" w:rsidR="00D50671" w:rsidRDefault="00D50671"/>
    <w:p w14:paraId="12C1E054" w14:textId="1B4E9C7C" w:rsidR="00D50671" w:rsidRDefault="00D50671"/>
    <w:p w14:paraId="302A8E73" w14:textId="38935822" w:rsidR="00D50671" w:rsidRDefault="00CB2AF4">
      <w:r>
        <w:rPr>
          <w:noProof/>
        </w:rPr>
        <mc:AlternateContent>
          <mc:Choice Requires="wps">
            <w:drawing>
              <wp:anchor distT="0" distB="0" distL="114300" distR="114300" simplePos="0" relativeHeight="251722752" behindDoc="0" locked="0" layoutInCell="1" allowOverlap="1" wp14:anchorId="1FB3DBA7" wp14:editId="76190C60">
                <wp:simplePos x="0" y="0"/>
                <wp:positionH relativeFrom="column">
                  <wp:posOffset>4038600</wp:posOffset>
                </wp:positionH>
                <wp:positionV relativeFrom="paragraph">
                  <wp:posOffset>161925</wp:posOffset>
                </wp:positionV>
                <wp:extent cx="3568700" cy="2971800"/>
                <wp:effectExtent l="0" t="0" r="12700" b="12700"/>
                <wp:wrapNone/>
                <wp:docPr id="198" name="Text Box 198"/>
                <wp:cNvGraphicFramePr/>
                <a:graphic xmlns:a="http://schemas.openxmlformats.org/drawingml/2006/main">
                  <a:graphicData uri="http://schemas.microsoft.com/office/word/2010/wordprocessingShape">
                    <wps:wsp>
                      <wps:cNvSpPr txBox="1"/>
                      <wps:spPr>
                        <a:xfrm>
                          <a:off x="0" y="0"/>
                          <a:ext cx="3568700" cy="2971800"/>
                        </a:xfrm>
                        <a:prstGeom prst="rect">
                          <a:avLst/>
                        </a:prstGeom>
                        <a:blipFill>
                          <a:blip r:embed="rId21"/>
                          <a:stretch>
                            <a:fillRect/>
                          </a:stretch>
                        </a:blipFill>
                        <a:ln w="6350">
                          <a:solidFill>
                            <a:prstClr val="black"/>
                          </a:solidFill>
                        </a:ln>
                      </wps:spPr>
                      <wps:txbx>
                        <w:txbxContent>
                          <w:p w14:paraId="3FEF9B36" w14:textId="7E00BB55" w:rsidR="00B23DE0" w:rsidRPr="00E923E6" w:rsidRDefault="00B23DE0">
                            <w:pPr>
                              <w:rPr>
                                <w:color w:val="EDEDED" w:themeColor="accent3" w:themeTint="33"/>
                                <w:sz w:val="20"/>
                                <w:szCs w:val="20"/>
                              </w:rPr>
                            </w:pPr>
                            <w:r w:rsidRPr="00E923E6">
                              <w:rPr>
                                <w:color w:val="EDEDED" w:themeColor="accent3" w:themeTint="33"/>
                                <w:sz w:val="20"/>
                                <w:szCs w:val="20"/>
                              </w:rPr>
                              <w:t>Grand Canyon, Arizona ( Class I - V )</w:t>
                            </w:r>
                          </w:p>
                          <w:p w14:paraId="7D1FA02A" w14:textId="2ED3592C" w:rsidR="00B23DE0" w:rsidRPr="00E923E6" w:rsidRDefault="00B23DE0">
                            <w:pPr>
                              <w:rPr>
                                <w:color w:val="EDEDED" w:themeColor="accent3" w:themeTint="33"/>
                                <w:sz w:val="20"/>
                                <w:szCs w:val="20"/>
                              </w:rPr>
                            </w:pPr>
                            <w:r w:rsidRPr="00E923E6">
                              <w:rPr>
                                <w:color w:val="EDEDED" w:themeColor="accent3" w:themeTint="33"/>
                                <w:sz w:val="20"/>
                                <w:szCs w:val="20"/>
                              </w:rPr>
                              <w:t>The Colorado River runs for 278 miles, and flows through the most spectacular canyon on earth. Along the journey, the river encounters famous stretches of whitewater, beautiful side canyons, and incredible views around every turn. Many adventurers consider their Grand Canyon rafting tour the adventure of a lifetime.&lt;</w:t>
                            </w:r>
                            <w:proofErr w:type="spellStart"/>
                            <w:r w:rsidRPr="00E923E6">
                              <w:rPr>
                                <w:color w:val="EDEDED" w:themeColor="accent3" w:themeTint="33"/>
                                <w:sz w:val="20"/>
                                <w:szCs w:val="20"/>
                              </w:rPr>
                              <w:t>br</w:t>
                            </w:r>
                            <w:proofErr w:type="spellEnd"/>
                            <w:r w:rsidRPr="00E923E6">
                              <w:rPr>
                                <w:color w:val="EDEDED" w:themeColor="accent3" w:themeTint="33"/>
                                <w:sz w:val="20"/>
                                <w:szCs w:val="20"/>
                              </w:rPr>
                              <w:t>&gt; There are a wide variety of trips to fit any schedule and group.  Calm - moderate for families .... Moderate to crazy wild for the fearless and trips fun from 2 day to week long trips. Rafters must hike into the Grand Canyon to reach the river. (different start points depending on which trip you choose.  You then raft through the heart of the Grand Canyon. Ride the biggest Grand Canyon Rapids. The trip ends with a hike back to the rim of the canyon. This trip offers plenty of time for hiking and exploring and enjoying the company of other rafters in the campsites at night.</w:t>
                            </w:r>
                            <w:r w:rsidR="00E923E6">
                              <w:rPr>
                                <w:color w:val="EDEDED" w:themeColor="accent3" w:themeTint="33"/>
                                <w:sz w:val="20"/>
                                <w:szCs w:val="20"/>
                              </w:rPr>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3DBA7" id="Text Box 198" o:spid="_x0000_s1037" type="#_x0000_t202" style="position:absolute;margin-left:318pt;margin-top:12.75pt;width:281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" strokeweight=".5pt">
                <v:fill r:id="rId22" o:title="" recolor="t" rotate="t" type="frame"/>
                <v:textbox>
                  <w:txbxContent>
                    <w:p w14:paraId="3FEF9B36" w14:textId="7E00BB55" w:rsidR="00B23DE0" w:rsidRPr="00E923E6" w:rsidRDefault="00B23DE0">
                      <w:pPr>
                        <w:rPr>
                          <w:color w:val="EDEDED" w:themeColor="accent3" w:themeTint="33"/>
                          <w:sz w:val="20"/>
                          <w:szCs w:val="20"/>
                        </w:rPr>
                      </w:pPr>
                      <w:r w:rsidRPr="00E923E6">
                        <w:rPr>
                          <w:color w:val="EDEDED" w:themeColor="accent3" w:themeTint="33"/>
                          <w:sz w:val="20"/>
                          <w:szCs w:val="20"/>
                        </w:rPr>
                        <w:t>Grand Canyon, Arizona ( Class I - V )</w:t>
                      </w:r>
                    </w:p>
                    <w:p w14:paraId="7D1FA02A" w14:textId="2ED3592C" w:rsidR="00B23DE0" w:rsidRPr="00E923E6" w:rsidRDefault="00B23DE0">
                      <w:pPr>
                        <w:rPr>
                          <w:color w:val="EDEDED" w:themeColor="accent3" w:themeTint="33"/>
                          <w:sz w:val="20"/>
                          <w:szCs w:val="20"/>
                        </w:rPr>
                      </w:pPr>
                      <w:r w:rsidRPr="00E923E6">
                        <w:rPr>
                          <w:color w:val="EDEDED" w:themeColor="accent3" w:themeTint="33"/>
                          <w:sz w:val="20"/>
                          <w:szCs w:val="20"/>
                        </w:rPr>
                        <w:t>The Colorado River runs for 278 miles, and flows through the most spectacular canyon on earth. Along the journey, the river encounters famous stretches of whitewater, beautiful side canyons, and incredible views around every turn. Many adventurers consider their Grand Canyon rafting tour the adventure of a lifetime.&lt;</w:t>
                      </w:r>
                      <w:proofErr w:type="spellStart"/>
                      <w:r w:rsidRPr="00E923E6">
                        <w:rPr>
                          <w:color w:val="EDEDED" w:themeColor="accent3" w:themeTint="33"/>
                          <w:sz w:val="20"/>
                          <w:szCs w:val="20"/>
                        </w:rPr>
                        <w:t>br</w:t>
                      </w:r>
                      <w:proofErr w:type="spellEnd"/>
                      <w:r w:rsidRPr="00E923E6">
                        <w:rPr>
                          <w:color w:val="EDEDED" w:themeColor="accent3" w:themeTint="33"/>
                          <w:sz w:val="20"/>
                          <w:szCs w:val="20"/>
                        </w:rPr>
                        <w:t>&gt; There are a wide variety of trips to fit any schedule and group.  Calm - moderate for families .... Moderate to crazy wild for the fearless and trips fun from 2 day to week long trips. Rafters must hike into the Grand Canyon to reach the river. (different start points depending on which trip you choose.  You then raft through the heart of the Grand Canyon. Ride the biggest Grand Canyon Rapids. The trip ends with a hike back to the rim of the canyon. This trip offers plenty of time for hiking and exploring and enjoying the company of other rafters in the campsites at night.</w:t>
                      </w:r>
                      <w:r w:rsidR="00E923E6">
                        <w:rPr>
                          <w:color w:val="EDEDED" w:themeColor="accent3" w:themeTint="33"/>
                          <w:sz w:val="20"/>
                          <w:szCs w:val="20"/>
                        </w:rPr>
                        <w:t xml:space="preserve">  c</w:t>
                      </w:r>
                    </w:p>
                  </w:txbxContent>
                </v:textbox>
              </v:shape>
            </w:pict>
          </mc:Fallback>
        </mc:AlternateContent>
      </w:r>
    </w:p>
    <w:p w14:paraId="15F1D1CE" w14:textId="305E9BFF" w:rsidR="00D50671" w:rsidRDefault="00CB2AF4">
      <w:r>
        <w:rPr>
          <w:noProof/>
        </w:rPr>
        <mc:AlternateContent>
          <mc:Choice Requires="wps">
            <w:drawing>
              <wp:anchor distT="0" distB="0" distL="114300" distR="114300" simplePos="0" relativeHeight="251723776" behindDoc="0" locked="0" layoutInCell="1" allowOverlap="1" wp14:anchorId="42A10FBC" wp14:editId="7D9A4D2E">
                <wp:simplePos x="0" y="0"/>
                <wp:positionH relativeFrom="column">
                  <wp:posOffset>76200</wp:posOffset>
                </wp:positionH>
                <wp:positionV relativeFrom="paragraph">
                  <wp:posOffset>13970</wp:posOffset>
                </wp:positionV>
                <wp:extent cx="3365500" cy="2882900"/>
                <wp:effectExtent l="0" t="0" r="12700" b="12700"/>
                <wp:wrapNone/>
                <wp:docPr id="199" name="Text Box 199"/>
                <wp:cNvGraphicFramePr/>
                <a:graphic xmlns:a="http://schemas.openxmlformats.org/drawingml/2006/main">
                  <a:graphicData uri="http://schemas.microsoft.com/office/word/2010/wordprocessingShape">
                    <wps:wsp>
                      <wps:cNvSpPr txBox="1"/>
                      <wps:spPr>
                        <a:xfrm>
                          <a:off x="0" y="0"/>
                          <a:ext cx="3365500" cy="2882900"/>
                        </a:xfrm>
                        <a:prstGeom prst="rect">
                          <a:avLst/>
                        </a:prstGeom>
                        <a:blipFill dpi="0" rotWithShape="1">
                          <a:blip r:embed="rId23" cstate="print">
                            <a:extLst>
                              <a:ext uri="{28A0092B-C50C-407E-A947-70E740481C1C}">
                                <a14:useLocalDpi xmlns:a14="http://schemas.microsoft.com/office/drawing/2010/main" val="0"/>
                              </a:ext>
                            </a:extLst>
                          </a:blip>
                          <a:srcRect/>
                          <a:stretch>
                            <a:fillRect/>
                          </a:stretch>
                        </a:blipFill>
                        <a:ln w="6350">
                          <a:solidFill>
                            <a:prstClr val="black"/>
                          </a:solidFill>
                        </a:ln>
                      </wps:spPr>
                      <wps:txbx>
                        <w:txbxContent>
                          <w:p w14:paraId="796AC520" w14:textId="149F118E" w:rsidR="00E923E6" w:rsidRPr="00065F6E" w:rsidRDefault="00E923E6">
                            <w:pPr>
                              <w:rPr>
                                <w:color w:val="FFFFFF" w:themeColor="background1"/>
                                <w:sz w:val="20"/>
                              </w:rPr>
                            </w:pPr>
                            <w:r w:rsidRPr="00065F6E">
                              <w:rPr>
                                <w:color w:val="FFFFFF" w:themeColor="background1"/>
                                <w:sz w:val="20"/>
                              </w:rPr>
                              <w:t xml:space="preserve">Yellowstone, Montana  Gallatin River ( Class I - I </w:t>
                            </w:r>
                            <w:proofErr w:type="spellStart"/>
                            <w:r w:rsidRPr="00065F6E">
                              <w:rPr>
                                <w:color w:val="FFFFFF" w:themeColor="background1"/>
                                <w:sz w:val="20"/>
                              </w:rPr>
                              <w:t>I</w:t>
                            </w:r>
                            <w:proofErr w:type="spellEnd"/>
                            <w:r w:rsidRPr="00065F6E">
                              <w:rPr>
                                <w:color w:val="FFFFFF" w:themeColor="background1"/>
                                <w:sz w:val="20"/>
                              </w:rPr>
                              <w:t xml:space="preserve"> </w:t>
                            </w:r>
                            <w:proofErr w:type="spellStart"/>
                            <w:r w:rsidRPr="00065F6E">
                              <w:rPr>
                                <w:color w:val="FFFFFF" w:themeColor="background1"/>
                                <w:sz w:val="20"/>
                              </w:rPr>
                              <w:t>I</w:t>
                            </w:r>
                            <w:proofErr w:type="spellEnd"/>
                            <w:r w:rsidRPr="00065F6E">
                              <w:rPr>
                                <w:color w:val="FFFFFF" w:themeColor="background1"/>
                                <w:sz w:val="20"/>
                              </w:rPr>
                              <w:t xml:space="preserve"> )</w:t>
                            </w:r>
                          </w:p>
                          <w:p w14:paraId="35713A32" w14:textId="3E5A9730" w:rsidR="00E923E6" w:rsidRPr="00065F6E" w:rsidRDefault="00E923E6">
                            <w:pPr>
                              <w:rPr>
                                <w:color w:val="FFFFFF" w:themeColor="background1"/>
                                <w:sz w:val="20"/>
                              </w:rPr>
                            </w:pPr>
                            <w:r w:rsidRPr="00065F6E">
                              <w:rPr>
                                <w:color w:val="FFFFFF" w:themeColor="background1"/>
                                <w:sz w:val="20"/>
                              </w:rPr>
                              <w:t>Welcome to one of the premier river rafting destinations in the west! The Gallatin offers you the chance to view incredible scenery and paddle through some fun, challenging, and continuous whitewater. We offer different stretches of river for a variety of skill levels. Depending on your expectations, correctly timing your trip can be the most important factor. Do you want to raft the infamous, class IV Mad Mile? The water is  highest early in the season, then tapers off as the summer progresses. &lt;</w:t>
                            </w:r>
                            <w:proofErr w:type="spellStart"/>
                            <w:r w:rsidRPr="00065F6E">
                              <w:rPr>
                                <w:color w:val="FFFFFF" w:themeColor="background1"/>
                                <w:sz w:val="20"/>
                              </w:rPr>
                              <w:t>br</w:t>
                            </w:r>
                            <w:proofErr w:type="spellEnd"/>
                            <w:r w:rsidRPr="00065F6E">
                              <w:rPr>
                                <w:color w:val="FFFFFF" w:themeColor="background1"/>
                                <w:sz w:val="20"/>
                              </w:rPr>
                              <w:t>&gt;Looking for a mellower ride? Check out the upper Gallatin any time or the Lower Gallatin later in the summer.  Our Gallatin River office is located on Highway 191 between Bozeman and Big Sky, north of West Yellowstone. This is where you will meet for our Gallatin or Madison River Trips.</w:t>
                            </w:r>
                          </w:p>
                          <w:p w14:paraId="2686CFDA" w14:textId="77777777" w:rsidR="00E923E6" w:rsidRDefault="00E92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0FBC" id="Text Box 199" o:spid="_x0000_s1038" type="#_x0000_t202" style="position:absolute;margin-left:6pt;margin-top:1.1pt;width:265pt;height:22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&#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" strokeweight=".5pt">
                <v:fill r:id="rId24" o:title="" recolor="t" rotate="t" type="frame"/>
                <v:textbox>
                  <w:txbxContent>
                    <w:p w14:paraId="796AC520" w14:textId="149F118E" w:rsidR="00E923E6" w:rsidRPr="00065F6E" w:rsidRDefault="00E923E6">
                      <w:pPr>
                        <w:rPr>
                          <w:color w:val="FFFFFF" w:themeColor="background1"/>
                          <w:sz w:val="20"/>
                        </w:rPr>
                      </w:pPr>
                      <w:r w:rsidRPr="00065F6E">
                        <w:rPr>
                          <w:color w:val="FFFFFF" w:themeColor="background1"/>
                          <w:sz w:val="20"/>
                        </w:rPr>
                        <w:t xml:space="preserve">Yellowstone, Montana  Gallatin River ( Class I - I </w:t>
                      </w:r>
                      <w:proofErr w:type="spellStart"/>
                      <w:r w:rsidRPr="00065F6E">
                        <w:rPr>
                          <w:color w:val="FFFFFF" w:themeColor="background1"/>
                          <w:sz w:val="20"/>
                        </w:rPr>
                        <w:t>I</w:t>
                      </w:r>
                      <w:proofErr w:type="spellEnd"/>
                      <w:r w:rsidRPr="00065F6E">
                        <w:rPr>
                          <w:color w:val="FFFFFF" w:themeColor="background1"/>
                          <w:sz w:val="20"/>
                        </w:rPr>
                        <w:t xml:space="preserve"> </w:t>
                      </w:r>
                      <w:proofErr w:type="spellStart"/>
                      <w:r w:rsidRPr="00065F6E">
                        <w:rPr>
                          <w:color w:val="FFFFFF" w:themeColor="background1"/>
                          <w:sz w:val="20"/>
                        </w:rPr>
                        <w:t>I</w:t>
                      </w:r>
                      <w:proofErr w:type="spellEnd"/>
                      <w:r w:rsidRPr="00065F6E">
                        <w:rPr>
                          <w:color w:val="FFFFFF" w:themeColor="background1"/>
                          <w:sz w:val="20"/>
                        </w:rPr>
                        <w:t xml:space="preserve"> )</w:t>
                      </w:r>
                    </w:p>
                    <w:p w14:paraId="35713A32" w14:textId="3E5A9730" w:rsidR="00E923E6" w:rsidRPr="00065F6E" w:rsidRDefault="00E923E6">
                      <w:pPr>
                        <w:rPr>
                          <w:color w:val="FFFFFF" w:themeColor="background1"/>
                          <w:sz w:val="20"/>
                        </w:rPr>
                      </w:pPr>
                      <w:r w:rsidRPr="00065F6E">
                        <w:rPr>
                          <w:color w:val="FFFFFF" w:themeColor="background1"/>
                          <w:sz w:val="20"/>
                        </w:rPr>
                        <w:t>Welcome to one of the premier river rafting destinations in the west! The Gallatin offers you the chance to view incredible scenery and paddle through some fun, challenging, and continuous whitewater. We offer different stretches of river for a variety of skill levels. Depending on your expectations, correctly timing your trip can be the most important factor. Do you want to raft the infamous, class IV Mad Mile? The water is  highest early in the season, then tapers off as the summer progresses. &lt;</w:t>
                      </w:r>
                      <w:proofErr w:type="spellStart"/>
                      <w:r w:rsidRPr="00065F6E">
                        <w:rPr>
                          <w:color w:val="FFFFFF" w:themeColor="background1"/>
                          <w:sz w:val="20"/>
                        </w:rPr>
                        <w:t>br</w:t>
                      </w:r>
                      <w:proofErr w:type="spellEnd"/>
                      <w:r w:rsidRPr="00065F6E">
                        <w:rPr>
                          <w:color w:val="FFFFFF" w:themeColor="background1"/>
                          <w:sz w:val="20"/>
                        </w:rPr>
                        <w:t>&gt;Looking for a mellower ride? Check out the upper Gallatin any time or the Lower Gallatin later in the summer.  Our Gallatin River office is located on Highway 191 between Bozeman and Big Sky, north of West Yellowstone. This is where you will meet for our Gallatin or Madison River Trips.</w:t>
                      </w:r>
                    </w:p>
                    <w:p w14:paraId="2686CFDA" w14:textId="77777777" w:rsidR="00E923E6" w:rsidRDefault="00E923E6"/>
                  </w:txbxContent>
                </v:textbox>
              </v:shape>
            </w:pict>
          </mc:Fallback>
        </mc:AlternateContent>
      </w:r>
    </w:p>
    <w:p w14:paraId="4829078F" w14:textId="7935A379" w:rsidR="00B23DE0" w:rsidRPr="00585EF5" w:rsidRDefault="00526F0D" w:rsidP="00B23DE0">
      <w:pPr>
        <w:rPr>
          <w:color w:val="FFFFFF" w:themeColor="background1"/>
          <w:sz w:val="18"/>
        </w:rPr>
      </w:pPr>
      <w:r>
        <w:t xml:space="preserve">                   </w:t>
      </w:r>
      <w:r w:rsidR="00585EF5">
        <w:t xml:space="preserve"> </w:t>
      </w:r>
      <w:r>
        <w:t xml:space="preserve"> </w:t>
      </w:r>
      <w:r w:rsidR="00585EF5">
        <w:t xml:space="preserve">                                    </w:t>
      </w:r>
    </w:p>
    <w:p w14:paraId="588DF858" w14:textId="7160783B" w:rsidR="00D50671" w:rsidRDefault="00585EF5">
      <w:r>
        <w:t xml:space="preserve">                                                  </w:t>
      </w:r>
    </w:p>
    <w:p w14:paraId="0966C88F" w14:textId="5C5FE549" w:rsidR="00D50671" w:rsidRDefault="00D50671"/>
    <w:p w14:paraId="247952A9" w14:textId="0173879B" w:rsidR="00D50671" w:rsidRDefault="00585EF5">
      <w:r>
        <w:t xml:space="preserve">                        </w:t>
      </w:r>
      <w:r w:rsidR="00526F0D">
        <w:t xml:space="preserve">     </w:t>
      </w:r>
    </w:p>
    <w:p w14:paraId="00998215" w14:textId="1C201A00" w:rsidR="00D50671" w:rsidRDefault="00D50671"/>
    <w:p w14:paraId="16923896" w14:textId="02919585" w:rsidR="00D50671" w:rsidRDefault="00D50671"/>
    <w:p w14:paraId="2621C1EF" w14:textId="05F625CB" w:rsidR="00D50671" w:rsidRDefault="00D50671"/>
    <w:p w14:paraId="0B71B286" w14:textId="23DA7FA5" w:rsidR="00D50671" w:rsidRDefault="00D50671"/>
    <w:p w14:paraId="105FA2ED" w14:textId="09E20290" w:rsidR="00D50671" w:rsidRDefault="00D50671"/>
    <w:p w14:paraId="7B411AE0" w14:textId="0BB107C7" w:rsidR="00D50671" w:rsidRDefault="00D50671"/>
    <w:p w14:paraId="21840F46" w14:textId="624AA9D3" w:rsidR="00D50671" w:rsidRDefault="00D50671"/>
    <w:p w14:paraId="6561E2BC" w14:textId="77443364" w:rsidR="00D50671" w:rsidRDefault="00D50671"/>
    <w:p w14:paraId="0E746F27" w14:textId="23D8ED55" w:rsidR="00D50671" w:rsidRDefault="00D50671"/>
    <w:p w14:paraId="54159844" w14:textId="77777777" w:rsidR="00D50671" w:rsidRDefault="00D50671"/>
    <w:p w14:paraId="09856886" w14:textId="0E4044F5" w:rsidR="00D50671" w:rsidRDefault="00D50671"/>
    <w:p w14:paraId="61DEEF76" w14:textId="52A228E5" w:rsidR="00D50671" w:rsidRDefault="00CB2AF4">
      <w:r>
        <w:rPr>
          <w:noProof/>
        </w:rPr>
        <mc:AlternateContent>
          <mc:Choice Requires="wps">
            <w:drawing>
              <wp:anchor distT="0" distB="0" distL="114300" distR="114300" simplePos="0" relativeHeight="251724800" behindDoc="0" locked="0" layoutInCell="1" allowOverlap="1" wp14:anchorId="16A25276" wp14:editId="6C9FC93F">
                <wp:simplePos x="0" y="0"/>
                <wp:positionH relativeFrom="column">
                  <wp:posOffset>279400</wp:posOffset>
                </wp:positionH>
                <wp:positionV relativeFrom="paragraph">
                  <wp:posOffset>161290</wp:posOffset>
                </wp:positionV>
                <wp:extent cx="7188200" cy="1930400"/>
                <wp:effectExtent l="0" t="0" r="12700" b="12700"/>
                <wp:wrapNone/>
                <wp:docPr id="200" name="Text Box 200"/>
                <wp:cNvGraphicFramePr/>
                <a:graphic xmlns:a="http://schemas.openxmlformats.org/drawingml/2006/main">
                  <a:graphicData uri="http://schemas.microsoft.com/office/word/2010/wordprocessingShape">
                    <wps:wsp>
                      <wps:cNvSpPr txBox="1"/>
                      <wps:spPr>
                        <a:xfrm>
                          <a:off x="0" y="0"/>
                          <a:ext cx="7188200" cy="1930400"/>
                        </a:xfrm>
                        <a:prstGeom prst="rect">
                          <a:avLst/>
                        </a:prstGeom>
                        <a:solidFill>
                          <a:schemeClr val="accent5">
                            <a:lumMod val="60000"/>
                            <a:lumOff val="40000"/>
                          </a:schemeClr>
                        </a:solidFill>
                        <a:ln w="6350">
                          <a:solidFill>
                            <a:prstClr val="black"/>
                          </a:solidFill>
                        </a:ln>
                      </wps:spPr>
                      <wps:txbx>
                        <w:txbxContent>
                          <w:p w14:paraId="42EC7224" w14:textId="77777777" w:rsidR="00065F6E" w:rsidRDefault="00065F6E">
                            <w:pPr>
                              <w:rPr>
                                <w:sz w:val="44"/>
                                <w14:shadow w14:blurRad="152171" w14:dist="192951" w14:dir="2340000" w14:sx="31000" w14:sy="31000" w14:kx="0" w14:ky="0" w14:algn="ctr">
                                  <w14:srgbClr w14:val="000000">
                                    <w14:alpha w14:val="56870"/>
                                  </w14:srgbClr>
                                </w14:shadow>
                              </w:rPr>
                            </w:pPr>
                            <w:r w:rsidRPr="00065F6E">
                              <w:rPr>
                                <w:sz w:val="44"/>
                                <w14:shadow w14:blurRad="152171" w14:dist="192951" w14:dir="2340000" w14:sx="31000" w14:sy="31000" w14:kx="0" w14:ky="0" w14:algn="ctr">
                                  <w14:srgbClr w14:val="000000">
                                    <w14:alpha w14:val="56870"/>
                                  </w14:srgbClr>
                                </w14:shadow>
                              </w:rPr>
                              <w:t>Pick a trip and let's get rafting!</w:t>
                            </w:r>
                          </w:p>
                          <w:p w14:paraId="11457A74" w14:textId="44210C94" w:rsidR="00065F6E" w:rsidRPr="00065F6E" w:rsidRDefault="00065F6E">
                            <w:pPr>
                              <w:rPr>
                                <w:sz w:val="32"/>
                                <w14:shadow w14:blurRad="152171" w14:dist="192951" w14:dir="2340000" w14:sx="31000" w14:sy="31000" w14:kx="0" w14:ky="0" w14:algn="ctr">
                                  <w14:srgbClr w14:val="000000">
                                    <w14:alpha w14:val="56870"/>
                                  </w14:srgbClr>
                                </w14:shadow>
                              </w:rPr>
                            </w:pPr>
                            <w:r w:rsidRPr="00065F6E">
                              <w:rPr>
                                <w:sz w:val="32"/>
                                <w14:shadow w14:blurRad="152171" w14:dist="192951" w14:dir="2340000" w14:sx="31000" w14:sy="31000" w14:kx="0" w14:ky="0" w14:algn="ctr">
                                  <w14:srgbClr w14:val="000000">
                                    <w14:alpha w14:val="56870"/>
                                  </w14:srgbClr>
                                </w14:shadow>
                              </w:rPr>
                              <w:t>Okay, so as you can see, we have a pretty large variety of trips to fit any skill level, any price level, and any time level.   We invite you to come and check us out.  You will have the time of your life and make memories that will last forever.  I guarantee you that you will have a great time and will probably want to take another trip after you raft with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A25276" id="Text Box 200" o:spid="_x0000_s1039" type="#_x0000_t202" style="position:absolute;margin-left:22pt;margin-top:12.7pt;width:566pt;height:15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" fillcolor="#9cc2e5 [1944]" strokeweight=".5pt">
                <v:textbox>
                  <w:txbxContent>
                    <w:p w14:paraId="42EC7224" w14:textId="77777777" w:rsidR="00065F6E" w:rsidRDefault="00065F6E">
                      <w:pPr>
                        <w:rPr>
                          <w:sz w:val="44"/>
                          <w14:shadow w14:blurRad="152171" w14:dist="192951" w14:dir="2340000" w14:sx="31000" w14:sy="31000" w14:kx="0" w14:ky="0" w14:algn="ctr">
                            <w14:srgbClr w14:val="000000">
                              <w14:alpha w14:val="56870"/>
                            </w14:srgbClr>
                          </w14:shadow>
                        </w:rPr>
                      </w:pPr>
                      <w:r w:rsidRPr="00065F6E">
                        <w:rPr>
                          <w:sz w:val="44"/>
                          <w14:shadow w14:blurRad="152171" w14:dist="192951" w14:dir="2340000" w14:sx="31000" w14:sy="31000" w14:kx="0" w14:ky="0" w14:algn="ctr">
                            <w14:srgbClr w14:val="000000">
                              <w14:alpha w14:val="56870"/>
                            </w14:srgbClr>
                          </w14:shadow>
                        </w:rPr>
                        <w:t>Pick a trip and let's get rafting!</w:t>
                      </w:r>
                    </w:p>
                    <w:p w14:paraId="11457A74" w14:textId="44210C94" w:rsidR="00065F6E" w:rsidRPr="00065F6E" w:rsidRDefault="00065F6E">
                      <w:pPr>
                        <w:rPr>
                          <w:sz w:val="32"/>
                          <w14:shadow w14:blurRad="152171" w14:dist="192951" w14:dir="2340000" w14:sx="31000" w14:sy="31000" w14:kx="0" w14:ky="0" w14:algn="ctr">
                            <w14:srgbClr w14:val="000000">
                              <w14:alpha w14:val="56870"/>
                            </w14:srgbClr>
                          </w14:shadow>
                        </w:rPr>
                      </w:pPr>
                      <w:r w:rsidRPr="00065F6E">
                        <w:rPr>
                          <w:sz w:val="32"/>
                          <w14:shadow w14:blurRad="152171" w14:dist="192951" w14:dir="2340000" w14:sx="31000" w14:sy="31000" w14:kx="0" w14:ky="0" w14:algn="ctr">
                            <w14:srgbClr w14:val="000000">
                              <w14:alpha w14:val="56870"/>
                            </w14:srgbClr>
                          </w14:shadow>
                        </w:rPr>
                        <w:t>Okay, so as you can see, we have a pretty large variety of trips to fit any skill level, any price level, and any time level.   We invite you to come and check us out.  You will have the time of your life and make memories that will last forever.  I guarantee you that you will have a great time and will probably want to take another trip after you raft with us.</w:t>
                      </w:r>
                    </w:p>
                  </w:txbxContent>
                </v:textbox>
              </v:shape>
            </w:pict>
          </mc:Fallback>
        </mc:AlternateContent>
      </w:r>
    </w:p>
    <w:p w14:paraId="40BD5475" w14:textId="4D128A3E" w:rsidR="00D50671" w:rsidRDefault="00D50671"/>
    <w:p w14:paraId="3C46F314" w14:textId="4EC628E2" w:rsidR="00D50671" w:rsidRDefault="00D50671"/>
    <w:p w14:paraId="48D1A3C3" w14:textId="77777777" w:rsidR="00D50671" w:rsidRDefault="00D50671"/>
    <w:p w14:paraId="45CF381C" w14:textId="6B16CE71" w:rsidR="00D50671" w:rsidRDefault="00D50671"/>
    <w:p w14:paraId="0AF225B3" w14:textId="77777777" w:rsidR="00D50671" w:rsidRDefault="00D50671"/>
    <w:p w14:paraId="4D433362" w14:textId="42B16306" w:rsidR="00D50671" w:rsidRDefault="00D50671"/>
    <w:p w14:paraId="2A30C1BC" w14:textId="2B8519FF" w:rsidR="00D50671" w:rsidRDefault="00D50671"/>
    <w:p w14:paraId="2C43172A" w14:textId="24DC83B2" w:rsidR="00D50671" w:rsidRDefault="00D50671"/>
    <w:p w14:paraId="3AB50A8C" w14:textId="4E627041" w:rsidR="00D50671" w:rsidRDefault="00D50671"/>
    <w:p w14:paraId="31794DD3" w14:textId="15AB53D3" w:rsidR="00D50671" w:rsidRDefault="00D50671"/>
    <w:p w14:paraId="68BB73A8" w14:textId="7A50E219" w:rsidR="00D50671" w:rsidRDefault="00D50671"/>
    <w:p w14:paraId="0BFED2C5" w14:textId="52F4C5F7" w:rsidR="00D50671" w:rsidRDefault="00D50671"/>
    <w:p w14:paraId="77E10FB3" w14:textId="7D9062F3" w:rsidR="00D50671" w:rsidRDefault="00CB2AF4">
      <w:r>
        <w:rPr>
          <w:noProof/>
        </w:rPr>
        <mc:AlternateContent>
          <mc:Choice Requires="wps">
            <w:drawing>
              <wp:anchor distT="0" distB="0" distL="114300" distR="114300" simplePos="0" relativeHeight="251720704" behindDoc="1" locked="0" layoutInCell="1" allowOverlap="1" wp14:anchorId="08252918" wp14:editId="08092472">
                <wp:simplePos x="0" y="0"/>
                <wp:positionH relativeFrom="column">
                  <wp:posOffset>-215900</wp:posOffset>
                </wp:positionH>
                <wp:positionV relativeFrom="paragraph">
                  <wp:posOffset>121285</wp:posOffset>
                </wp:positionV>
                <wp:extent cx="7823200" cy="8051800"/>
                <wp:effectExtent l="0" t="0" r="12700" b="12700"/>
                <wp:wrapNone/>
                <wp:docPr id="18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3200" cy="8051800"/>
                        </a:xfrm>
                        <a:prstGeom prst="rect">
                          <a:avLst/>
                        </a:prstGeom>
                        <a:gradFill flip="none" rotWithShape="1">
                          <a:gsLst>
                            <a:gs pos="7000">
                              <a:srgbClr val="002060">
                                <a:alpha val="92000"/>
                                <a:lumMod val="67000"/>
                              </a:srgbClr>
                            </a:gs>
                            <a:gs pos="32000">
                              <a:schemeClr val="accent1">
                                <a:lumMod val="50000"/>
                              </a:schemeClr>
                            </a:gs>
                            <a:gs pos="67000">
                              <a:schemeClr val="accent1">
                                <a:lumMod val="50000"/>
                                <a:alpha val="90000"/>
                              </a:schemeClr>
                            </a:gs>
                            <a:gs pos="97000">
                              <a:schemeClr val="accent1">
                                <a:alpha val="92000"/>
                                <a:lumMod val="71000"/>
                              </a:schemeClr>
                            </a:gs>
                          </a:gsLst>
                          <a:path path="circle">
                            <a:fillToRect l="50000" t="50000" r="50000" b="50000"/>
                          </a:path>
                          <a:tileRect/>
                        </a:gradFill>
                        <a:ln w="12700" cap="flat" cmpd="sng" algn="ctr">
                          <a:solidFill>
                            <a:srgbClr val="4472C4">
                              <a:shade val="50000"/>
                            </a:srgbClr>
                          </a:solidFill>
                          <a:prstDash val="solid"/>
                          <a:miter lim="800000"/>
                        </a:ln>
                        <a:effectLst/>
                      </wps:spPr>
                      <wps:txbx>
                        <w:txbxContent>
                          <w:p w14:paraId="47C14FBB" w14:textId="77777777" w:rsidR="00D50671" w:rsidRDefault="00D50671" w:rsidP="00D50671">
                            <w:pPr>
                              <w:ind w:right="-230"/>
                            </w:pPr>
                          </w:p>
                          <w:p w14:paraId="5E1C8103" w14:textId="165FF0EE" w:rsidR="00D50671" w:rsidRDefault="00D50671" w:rsidP="00D50671">
                            <w:pPr>
                              <w:ind w:right="-230"/>
                            </w:pPr>
                          </w:p>
                          <w:p w14:paraId="79AAA264" w14:textId="2224BE8E" w:rsidR="00CB2AF4" w:rsidRDefault="00CB2AF4" w:rsidP="00D50671">
                            <w:pPr>
                              <w:ind w:right="-230"/>
                            </w:pPr>
                          </w:p>
                          <w:p w14:paraId="76AF1A89" w14:textId="3699E884" w:rsidR="00CB2AF4" w:rsidRDefault="00CB2AF4" w:rsidP="00D50671">
                            <w:pPr>
                              <w:ind w:right="-230"/>
                            </w:pPr>
                          </w:p>
                          <w:p w14:paraId="4979D569" w14:textId="61FD0598" w:rsidR="00CB2AF4" w:rsidRDefault="00CB2AF4" w:rsidP="00D50671">
                            <w:pPr>
                              <w:ind w:right="-230"/>
                            </w:pPr>
                          </w:p>
                          <w:p w14:paraId="42CC7A00" w14:textId="39712D6A" w:rsidR="00CB2AF4" w:rsidRDefault="00CB2AF4" w:rsidP="00D50671">
                            <w:pPr>
                              <w:ind w:right="-230"/>
                            </w:pPr>
                          </w:p>
                          <w:p w14:paraId="45E80610" w14:textId="713D6362" w:rsidR="00CB2AF4" w:rsidRDefault="00CB2AF4" w:rsidP="00D50671">
                            <w:pPr>
                              <w:ind w:right="-230"/>
                            </w:pPr>
                          </w:p>
                          <w:p w14:paraId="5B1AA30E" w14:textId="27EE450D" w:rsidR="00CB2AF4" w:rsidRDefault="00CB2AF4" w:rsidP="00D50671">
                            <w:pPr>
                              <w:ind w:right="-230"/>
                            </w:pPr>
                          </w:p>
                          <w:p w14:paraId="7ADBCBF3" w14:textId="02D59EB6" w:rsidR="00CB2AF4" w:rsidRDefault="00CB2AF4" w:rsidP="00D50671">
                            <w:pPr>
                              <w:ind w:right="-230"/>
                            </w:pPr>
                            <w:r>
                              <w:t xml:space="preserve">  </w:t>
                            </w:r>
                          </w:p>
                          <w:p w14:paraId="12CDA284" w14:textId="77777777" w:rsidR="00CB2AF4" w:rsidRDefault="00065F6E" w:rsidP="00D50671">
                            <w:pPr>
                              <w:ind w:right="-230"/>
                            </w:pPr>
                            <w:r>
                              <w:t xml:space="preserve">               </w:t>
                            </w:r>
                          </w:p>
                          <w:p w14:paraId="068E4641" w14:textId="41826FFD" w:rsidR="00D50671" w:rsidRDefault="00CB2AF4" w:rsidP="00D50671">
                            <w:pPr>
                              <w:ind w:right="-230"/>
                            </w:pPr>
                            <w:r>
                              <w:t xml:space="preserve">                     </w:t>
                            </w:r>
                            <w:r w:rsidR="00065F6E">
                              <w:t xml:space="preserve">                                             </w:t>
                            </w:r>
                          </w:p>
                          <w:p w14:paraId="5EEDFB06" w14:textId="77777777" w:rsidR="00CB2AF4" w:rsidRDefault="00CB2AF4" w:rsidP="00D50671">
                            <w:pPr>
                              <w:ind w:right="-230"/>
                            </w:pPr>
                            <w:r>
                              <w:t xml:space="preserve">             </w:t>
                            </w:r>
                          </w:p>
                          <w:p w14:paraId="748D712A" w14:textId="77777777" w:rsidR="00CB2AF4" w:rsidRDefault="00CB2AF4" w:rsidP="00D50671">
                            <w:pPr>
                              <w:ind w:right="-230"/>
                            </w:pPr>
                            <w:r>
                              <w:t xml:space="preserve">            </w:t>
                            </w:r>
                          </w:p>
                          <w:p w14:paraId="1B29F040" w14:textId="16873BFE" w:rsidR="00D50671" w:rsidRDefault="00CB2AF4" w:rsidP="00D50671">
                            <w:pPr>
                              <w:ind w:right="-230"/>
                            </w:pPr>
                            <w:r>
                              <w:t xml:space="preserve">                </w:t>
                            </w:r>
                            <w:r w:rsidR="008F7695">
                              <w:t xml:space="preserve">               </w:t>
                            </w:r>
                            <w:r>
                              <w:t xml:space="preserve">  </w:t>
                            </w:r>
                            <w:r>
                              <w:rPr>
                                <w:noProof/>
                              </w:rPr>
                              <w:drawing>
                                <wp:inline distT="0" distB="0" distL="0" distR="0" wp14:anchorId="18C4E5F9" wp14:editId="70B1F015">
                                  <wp:extent cx="1345713" cy="1273175"/>
                                  <wp:effectExtent l="0" t="0" r="63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5">
                                            <a:extLst>
                                              <a:ext uri="{28A0092B-C50C-407E-A947-70E740481C1C}">
                                                <a14:useLocalDpi xmlns:a14="http://schemas.microsoft.com/office/drawing/2010/main" val="0"/>
                                              </a:ext>
                                            </a:extLst>
                                          </a:blip>
                                          <a:stretch>
                                            <a:fillRect/>
                                          </a:stretch>
                                        </pic:blipFill>
                                        <pic:spPr>
                                          <a:xfrm>
                                            <a:off x="0" y="0"/>
                                            <a:ext cx="1354201" cy="1281205"/>
                                          </a:xfrm>
                                          <a:prstGeom prst="rect">
                                            <a:avLst/>
                                          </a:prstGeom>
                                        </pic:spPr>
                                      </pic:pic>
                                    </a:graphicData>
                                  </a:graphic>
                                </wp:inline>
                              </w:drawing>
                            </w:r>
                            <w:r>
                              <w:t xml:space="preserve">                        </w:t>
                            </w:r>
                            <w:r>
                              <w:rPr>
                                <w:noProof/>
                              </w:rPr>
                              <w:drawing>
                                <wp:inline distT="0" distB="0" distL="0" distR="0" wp14:anchorId="6671B10E" wp14:editId="336B37AD">
                                  <wp:extent cx="1282700" cy="1307523"/>
                                  <wp:effectExtent l="0" t="0" r="0" b="635"/>
                                  <wp:docPr id="217" name="Picture 217" descr="A person wearing a helmet and gog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erson wearing a helmet and goggl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294918" cy="1319978"/>
                                          </a:xfrm>
                                          <a:prstGeom prst="rect">
                                            <a:avLst/>
                                          </a:prstGeom>
                                        </pic:spPr>
                                      </pic:pic>
                                    </a:graphicData>
                                  </a:graphic>
                                </wp:inline>
                              </w:drawing>
                            </w:r>
                            <w:r>
                              <w:t xml:space="preserve">                             </w:t>
                            </w:r>
                            <w:r>
                              <w:rPr>
                                <w:noProof/>
                              </w:rPr>
                              <w:drawing>
                                <wp:inline distT="0" distB="0" distL="0" distR="0" wp14:anchorId="3649FC88" wp14:editId="721C3D30">
                                  <wp:extent cx="1016000" cy="1231265"/>
                                  <wp:effectExtent l="0" t="0" r="0" b="635"/>
                                  <wp:docPr id="218" name="Picture 218" descr="A person wearing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erson wearing sunglass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020444" cy="1236651"/>
                                          </a:xfrm>
                                          <a:prstGeom prst="rect">
                                            <a:avLst/>
                                          </a:prstGeom>
                                        </pic:spPr>
                                      </pic:pic>
                                    </a:graphicData>
                                  </a:graphic>
                                </wp:inline>
                              </w:drawing>
                            </w:r>
                            <w:r>
                              <w:t xml:space="preserve">     </w:t>
                            </w:r>
                          </w:p>
                          <w:p w14:paraId="32F2896A" w14:textId="77777777" w:rsidR="00D50671" w:rsidRDefault="00D50671" w:rsidP="00D50671">
                            <w:pPr>
                              <w:ind w:right="-230"/>
                            </w:pPr>
                          </w:p>
                          <w:p w14:paraId="1D8E69E6" w14:textId="05313BE0" w:rsidR="00D50671" w:rsidRDefault="00D50671" w:rsidP="00D50671">
                            <w:pPr>
                              <w:ind w:right="-230"/>
                            </w:pPr>
                          </w:p>
                          <w:p w14:paraId="7B814D7B" w14:textId="372ACD2B" w:rsidR="00D50671" w:rsidRDefault="00D50671" w:rsidP="00D50671">
                            <w:pPr>
                              <w:ind w:right="-230"/>
                            </w:pPr>
                          </w:p>
                          <w:p w14:paraId="2A8658FA" w14:textId="77777777" w:rsidR="00D50671" w:rsidRDefault="00D50671" w:rsidP="00D50671">
                            <w:pPr>
                              <w:ind w:right="-230"/>
                            </w:pPr>
                          </w:p>
                          <w:p w14:paraId="7F103ADE" w14:textId="77777777" w:rsidR="00D50671" w:rsidRDefault="00D50671" w:rsidP="00D50671">
                            <w:pPr>
                              <w:ind w:right="-230"/>
                            </w:pPr>
                          </w:p>
                          <w:p w14:paraId="2CAF64DD" w14:textId="77777777" w:rsidR="00D50671" w:rsidRDefault="00D50671" w:rsidP="00D50671">
                            <w:pPr>
                              <w:ind w:right="-230"/>
                            </w:pPr>
                          </w:p>
                          <w:p w14:paraId="5FBD42D5" w14:textId="77777777" w:rsidR="00D50671" w:rsidRDefault="00D50671" w:rsidP="00D50671">
                            <w:pPr>
                              <w:ind w:right="-230"/>
                            </w:pPr>
                          </w:p>
                          <w:p w14:paraId="7AB9C954" w14:textId="6A0C3467" w:rsidR="00D50671" w:rsidRDefault="00D50671" w:rsidP="00D50671">
                            <w:pPr>
                              <w:ind w:right="-230"/>
                            </w:pPr>
                          </w:p>
                          <w:p w14:paraId="446DA78F" w14:textId="2C1A75F3" w:rsidR="00D50671" w:rsidRDefault="00D50671" w:rsidP="00D50671">
                            <w:pPr>
                              <w:ind w:right="-230"/>
                            </w:pPr>
                          </w:p>
                          <w:p w14:paraId="3DC1DF28" w14:textId="77777777" w:rsidR="00D50671" w:rsidRDefault="00D50671" w:rsidP="00D50671">
                            <w:pPr>
                              <w:ind w:right="-230"/>
                            </w:pPr>
                          </w:p>
                          <w:p w14:paraId="3E00F01F" w14:textId="77777777" w:rsidR="00D50671" w:rsidRDefault="00D50671" w:rsidP="00D50671">
                            <w:pPr>
                              <w:ind w:right="-230"/>
                            </w:pPr>
                          </w:p>
                          <w:p w14:paraId="4508B46C" w14:textId="5771F6FE" w:rsidR="00D50671" w:rsidRDefault="00627C26" w:rsidP="00D50671">
                            <w:pPr>
                              <w:ind w:right="-230"/>
                            </w:pPr>
                            <w:r>
                              <w:t xml:space="preserve">         </w:t>
                            </w:r>
                            <w:r>
                              <w:rPr>
                                <w:noProof/>
                              </w:rPr>
                              <w:drawing>
                                <wp:inline distT="0" distB="0" distL="0" distR="0" wp14:anchorId="3B44B85A" wp14:editId="62446BF6">
                                  <wp:extent cx="1768475" cy="1127651"/>
                                  <wp:effectExtent l="0" t="0" r="0" b="3175"/>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82769" cy="1136765"/>
                                          </a:xfrm>
                                          <a:prstGeom prst="rect">
                                            <a:avLst/>
                                          </a:prstGeom>
                                        </pic:spPr>
                                      </pic:pic>
                                    </a:graphicData>
                                  </a:graphic>
                                </wp:inline>
                              </w:drawing>
                            </w:r>
                          </w:p>
                          <w:p w14:paraId="4B3A4C7E" w14:textId="004D7E6E" w:rsidR="00D50671" w:rsidRDefault="00627C26" w:rsidP="00D50671">
                            <w:pPr>
                              <w:ind w:right="-230"/>
                            </w:pPr>
                            <w:r>
                              <w:t xml:space="preserve">                                                                      </w:t>
                            </w:r>
                            <w:r w:rsidR="008F7695">
                              <w:rPr>
                                <w:noProof/>
                              </w:rPr>
                              <w:drawing>
                                <wp:inline distT="0" distB="0" distL="0" distR="0" wp14:anchorId="399C796D" wp14:editId="7C00F72E">
                                  <wp:extent cx="749300" cy="47036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9">
                                            <a:extLst>
                                              <a:ext uri="{28A0092B-C50C-407E-A947-70E740481C1C}">
                                                <a14:useLocalDpi xmlns:a14="http://schemas.microsoft.com/office/drawing/2010/main" val="0"/>
                                              </a:ext>
                                            </a:extLst>
                                          </a:blip>
                                          <a:stretch>
                                            <a:fillRect/>
                                          </a:stretch>
                                        </pic:blipFill>
                                        <pic:spPr>
                                          <a:xfrm>
                                            <a:off x="0" y="0"/>
                                            <a:ext cx="756477" cy="474869"/>
                                          </a:xfrm>
                                          <a:prstGeom prst="rect">
                                            <a:avLst/>
                                          </a:prstGeom>
                                        </pic:spPr>
                                      </pic:pic>
                                    </a:graphicData>
                                  </a:graphic>
                                </wp:inline>
                              </w:drawing>
                            </w:r>
                            <w:r w:rsidR="008F7695">
                              <w:t xml:space="preserve">        </w:t>
                            </w:r>
                            <w:r w:rsidR="008F7695">
                              <w:rPr>
                                <w:noProof/>
                              </w:rPr>
                              <w:drawing>
                                <wp:inline distT="0" distB="0" distL="0" distR="0" wp14:anchorId="094BABCC" wp14:editId="553F9E00">
                                  <wp:extent cx="723900" cy="459703"/>
                                  <wp:effectExtent l="0" t="0" r="0" b="0"/>
                                  <wp:docPr id="221" name="Picture 2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picture containing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flipH="1">
                                            <a:off x="0" y="0"/>
                                            <a:ext cx="741385" cy="470806"/>
                                          </a:xfrm>
                                          <a:prstGeom prst="rect">
                                            <a:avLst/>
                                          </a:prstGeom>
                                        </pic:spPr>
                                      </pic:pic>
                                    </a:graphicData>
                                  </a:graphic>
                                </wp:inline>
                              </w:drawing>
                            </w:r>
                            <w:r w:rsidR="008F7695">
                              <w:t xml:space="preserve">        </w:t>
                            </w:r>
                            <w:r w:rsidR="008F7695">
                              <w:rPr>
                                <w:noProof/>
                              </w:rPr>
                              <w:drawing>
                                <wp:inline distT="0" distB="0" distL="0" distR="0" wp14:anchorId="649661FC" wp14:editId="059787EA">
                                  <wp:extent cx="723900" cy="458810"/>
                                  <wp:effectExtent l="0" t="0" r="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35565" cy="466203"/>
                                          </a:xfrm>
                                          <a:prstGeom prst="rect">
                                            <a:avLst/>
                                          </a:prstGeom>
                                        </pic:spPr>
                                      </pic:pic>
                                    </a:graphicData>
                                  </a:graphic>
                                </wp:inline>
                              </w:drawing>
                            </w:r>
                            <w:r>
                              <w:t xml:space="preserve">                       </w:t>
                            </w:r>
                          </w:p>
                          <w:p w14:paraId="169559DD" w14:textId="6B83BFDC" w:rsidR="00D50671" w:rsidRDefault="008F7695" w:rsidP="00D50671">
                            <w:pPr>
                              <w:ind w:right="-230"/>
                            </w:pPr>
                            <w:r>
                              <w:t xml:space="preserve">                                                                         </w:t>
                            </w:r>
                          </w:p>
                          <w:p w14:paraId="7AA52FD3" w14:textId="77777777" w:rsidR="00D50671" w:rsidRDefault="00D50671" w:rsidP="00D50671">
                            <w:pPr>
                              <w:ind w:right="-230"/>
                            </w:pPr>
                          </w:p>
                          <w:p w14:paraId="2E28A8DD" w14:textId="77777777" w:rsidR="00D50671" w:rsidRDefault="00D50671" w:rsidP="00D50671">
                            <w:pPr>
                              <w:ind w:right="-230"/>
                            </w:pPr>
                          </w:p>
                          <w:p w14:paraId="68E2FFD3" w14:textId="77777777" w:rsidR="00D50671" w:rsidRDefault="00D50671" w:rsidP="00D50671">
                            <w:pPr>
                              <w:ind w:right="-230"/>
                            </w:pPr>
                            <w:r>
                              <w:t xml:space="preserve">        </w:t>
                            </w:r>
                          </w:p>
                          <w:p w14:paraId="677D1DD0" w14:textId="77777777" w:rsidR="00D50671" w:rsidRDefault="00D50671" w:rsidP="00D50671">
                            <w:pPr>
                              <w:ind w:right="-230"/>
                            </w:pPr>
                          </w:p>
                          <w:p w14:paraId="45ED9E70" w14:textId="77777777" w:rsidR="00D50671" w:rsidRDefault="00D50671" w:rsidP="00D50671">
                            <w:pPr>
                              <w:ind w:right="-230"/>
                            </w:pPr>
                          </w:p>
                          <w:p w14:paraId="47E3FB6A" w14:textId="77777777" w:rsidR="00D50671" w:rsidRDefault="00D50671" w:rsidP="00D50671">
                            <w:pPr>
                              <w:ind w:right="-230"/>
                            </w:pPr>
                          </w:p>
                          <w:p w14:paraId="1030EB5A" w14:textId="77777777" w:rsidR="00D50671" w:rsidRDefault="00D50671" w:rsidP="00D50671">
                            <w:pPr>
                              <w:ind w:right="-230"/>
                            </w:pPr>
                          </w:p>
                          <w:p w14:paraId="3FC18701" w14:textId="77777777" w:rsidR="00D50671" w:rsidRDefault="00D50671" w:rsidP="00D50671">
                            <w:pPr>
                              <w:ind w:right="-230"/>
                            </w:pPr>
                          </w:p>
                          <w:p w14:paraId="7E650AC0" w14:textId="77777777" w:rsidR="00D50671" w:rsidRDefault="00D50671" w:rsidP="00D50671">
                            <w:pPr>
                              <w:ind w:right="-230"/>
                            </w:pPr>
                          </w:p>
                          <w:p w14:paraId="055A5C58" w14:textId="77777777" w:rsidR="00D50671" w:rsidRDefault="00D50671" w:rsidP="00D50671">
                            <w:pPr>
                              <w:ind w:right="-230"/>
                            </w:pPr>
                          </w:p>
                          <w:p w14:paraId="7695415B" w14:textId="77777777" w:rsidR="00D50671" w:rsidRDefault="00D50671" w:rsidP="00D50671">
                            <w:pPr>
                              <w:ind w:right="-230"/>
                            </w:pPr>
                          </w:p>
                          <w:p w14:paraId="56F93266" w14:textId="77777777" w:rsidR="00D50671" w:rsidRDefault="00D50671" w:rsidP="00D50671">
                            <w:pPr>
                              <w:ind w:right="-230"/>
                            </w:pPr>
                          </w:p>
                          <w:p w14:paraId="310F5417" w14:textId="77777777" w:rsidR="00D50671" w:rsidRDefault="00D50671" w:rsidP="00D50671">
                            <w:pPr>
                              <w:ind w:right="-230"/>
                            </w:pPr>
                          </w:p>
                          <w:p w14:paraId="3419B273" w14:textId="77777777" w:rsidR="00D50671" w:rsidRDefault="00D50671" w:rsidP="00D50671">
                            <w:pPr>
                              <w:ind w:right="-230"/>
                            </w:pPr>
                          </w:p>
                          <w:p w14:paraId="58DFB32D" w14:textId="77777777" w:rsidR="00D50671" w:rsidRDefault="00D50671" w:rsidP="00D50671">
                            <w:pPr>
                              <w:ind w:right="-230"/>
                            </w:pPr>
                          </w:p>
                          <w:p w14:paraId="18E9B78B" w14:textId="77777777" w:rsidR="00D50671" w:rsidRDefault="00D50671" w:rsidP="00D50671">
                            <w:pPr>
                              <w:ind w:right="-230"/>
                            </w:pPr>
                          </w:p>
                          <w:p w14:paraId="5932FC14" w14:textId="77777777" w:rsidR="00D50671" w:rsidRDefault="00D50671" w:rsidP="00D50671">
                            <w:pPr>
                              <w:ind w:right="-230"/>
                            </w:pPr>
                          </w:p>
                          <w:p w14:paraId="13FD6808" w14:textId="77777777" w:rsidR="00D50671" w:rsidRDefault="00D50671" w:rsidP="00D50671">
                            <w:pPr>
                              <w:ind w:right="-230"/>
                            </w:pPr>
                          </w:p>
                          <w:p w14:paraId="7B8CA96F" w14:textId="77777777" w:rsidR="00D50671" w:rsidRDefault="00D50671" w:rsidP="00D50671">
                            <w:pPr>
                              <w:ind w:right="-230"/>
                            </w:pPr>
                          </w:p>
                          <w:p w14:paraId="5E4CFFCF" w14:textId="77777777" w:rsidR="00D50671" w:rsidRDefault="00D50671" w:rsidP="00D50671">
                            <w:pPr>
                              <w:ind w:right="-230"/>
                            </w:pPr>
                          </w:p>
                          <w:p w14:paraId="4AFE8509" w14:textId="77777777" w:rsidR="00D50671" w:rsidRDefault="00D50671" w:rsidP="00D50671">
                            <w:pPr>
                              <w:ind w:right="-230"/>
                            </w:pPr>
                          </w:p>
                          <w:p w14:paraId="21428622" w14:textId="77777777" w:rsidR="00D50671" w:rsidRDefault="00D50671" w:rsidP="00D50671">
                            <w:pPr>
                              <w:ind w:right="-230"/>
                            </w:pPr>
                          </w:p>
                          <w:p w14:paraId="1020945B" w14:textId="77777777" w:rsidR="00D50671" w:rsidRDefault="00D50671" w:rsidP="00D50671">
                            <w:pPr>
                              <w:ind w:right="-230"/>
                            </w:pPr>
                          </w:p>
                          <w:p w14:paraId="4CE81DE8" w14:textId="77777777" w:rsidR="00D50671" w:rsidRDefault="00D50671" w:rsidP="00D50671">
                            <w:pPr>
                              <w:ind w:right="-230"/>
                            </w:pPr>
                          </w:p>
                          <w:p w14:paraId="7FD0259E" w14:textId="77777777" w:rsidR="00D50671" w:rsidRDefault="00D50671" w:rsidP="00D50671">
                            <w:pPr>
                              <w:ind w:right="-230"/>
                            </w:pPr>
                          </w:p>
                          <w:p w14:paraId="6F402484" w14:textId="77777777" w:rsidR="00D50671" w:rsidRDefault="00D50671" w:rsidP="00D50671">
                            <w:pPr>
                              <w:ind w:right="-230"/>
                            </w:pPr>
                          </w:p>
                          <w:p w14:paraId="0AC5E18E" w14:textId="77777777" w:rsidR="00D50671" w:rsidRDefault="00D50671" w:rsidP="00D50671">
                            <w:pPr>
                              <w:ind w:right="-230"/>
                            </w:pPr>
                            <w:r>
                              <w:t xml:space="preserve">                                                                                                                                                                                                                                                                                     </w:t>
                            </w:r>
                          </w:p>
                          <w:p w14:paraId="646AB2F7" w14:textId="77777777" w:rsidR="00D50671" w:rsidRDefault="00D50671" w:rsidP="00D50671">
                            <w:pPr>
                              <w:ind w:right="-230"/>
                            </w:pPr>
                            <w:r>
                              <w:t xml:space="preserve">                                                                                                                                                    </w:t>
                            </w:r>
                          </w:p>
                          <w:p w14:paraId="6C609847" w14:textId="77777777" w:rsidR="00D50671" w:rsidRDefault="00D50671" w:rsidP="00D50671">
                            <w:pPr>
                              <w:ind w:right="-230"/>
                            </w:pPr>
                          </w:p>
                          <w:p w14:paraId="50BEC0DF" w14:textId="77777777" w:rsidR="00D50671" w:rsidRDefault="00D50671" w:rsidP="00D50671">
                            <w:pPr>
                              <w:ind w:right="-230"/>
                            </w:pPr>
                          </w:p>
                          <w:p w14:paraId="40FA0633" w14:textId="77777777" w:rsidR="00D50671" w:rsidRDefault="00D50671" w:rsidP="00D50671">
                            <w:pPr>
                              <w:ind w:right="-230"/>
                            </w:pPr>
                          </w:p>
                          <w:p w14:paraId="52CCAE8A" w14:textId="77777777" w:rsidR="00D50671" w:rsidRDefault="00D50671" w:rsidP="00D50671">
                            <w:pPr>
                              <w:ind w:right="-230"/>
                            </w:pPr>
                          </w:p>
                          <w:p w14:paraId="1150C013" w14:textId="77777777" w:rsidR="00D50671" w:rsidRDefault="00D50671" w:rsidP="00D50671">
                            <w:pPr>
                              <w:ind w:right="-230"/>
                            </w:pPr>
                          </w:p>
                          <w:p w14:paraId="61E54782" w14:textId="77777777" w:rsidR="00D50671" w:rsidRDefault="00D50671" w:rsidP="00D50671">
                            <w:pPr>
                              <w:ind w:right="-230"/>
                            </w:pPr>
                          </w:p>
                          <w:p w14:paraId="33F51F51" w14:textId="77777777" w:rsidR="00D50671" w:rsidRDefault="00D50671" w:rsidP="00D50671">
                            <w:pPr>
                              <w:ind w:right="-230"/>
                            </w:pPr>
                          </w:p>
                          <w:p w14:paraId="5DBF3F24" w14:textId="77777777" w:rsidR="00D50671" w:rsidRDefault="00D50671" w:rsidP="00D50671">
                            <w:pPr>
                              <w:ind w:right="-230"/>
                            </w:pPr>
                          </w:p>
                          <w:p w14:paraId="0CE62451" w14:textId="77777777" w:rsidR="00D50671" w:rsidRDefault="00D50671" w:rsidP="00D50671">
                            <w:pPr>
                              <w:ind w:right="-230"/>
                            </w:pPr>
                          </w:p>
                          <w:p w14:paraId="740C01E7" w14:textId="77777777" w:rsidR="00D50671" w:rsidRDefault="00D50671" w:rsidP="00D50671">
                            <w:pPr>
                              <w:ind w:right="-230"/>
                            </w:pPr>
                          </w:p>
                          <w:p w14:paraId="0BB1E9E4" w14:textId="77777777" w:rsidR="00D50671" w:rsidRDefault="00D50671" w:rsidP="00D50671">
                            <w:pPr>
                              <w:ind w:right="-230"/>
                            </w:pPr>
                          </w:p>
                          <w:p w14:paraId="436683C1" w14:textId="77777777" w:rsidR="00D50671" w:rsidRDefault="00D50671" w:rsidP="00D50671">
                            <w:pPr>
                              <w:ind w:right="-230"/>
                            </w:pPr>
                          </w:p>
                          <w:p w14:paraId="4ED9583B" w14:textId="77777777" w:rsidR="00D50671" w:rsidRDefault="00D50671" w:rsidP="00D50671">
                            <w:pPr>
                              <w:ind w:right="-230"/>
                            </w:pPr>
                          </w:p>
                          <w:p w14:paraId="031AB677" w14:textId="77777777" w:rsidR="00D50671" w:rsidRDefault="00D50671" w:rsidP="00D50671">
                            <w:pPr>
                              <w:ind w:right="-230"/>
                            </w:pPr>
                          </w:p>
                          <w:p w14:paraId="32D69D57" w14:textId="77777777" w:rsidR="00D50671" w:rsidRDefault="00D50671" w:rsidP="00D50671">
                            <w:pPr>
                              <w:ind w:right="-230"/>
                            </w:pPr>
                          </w:p>
                          <w:p w14:paraId="6E5EEF97" w14:textId="77777777" w:rsidR="00D50671" w:rsidRDefault="00D50671" w:rsidP="00D50671">
                            <w:pPr>
                              <w:ind w:right="-230"/>
                            </w:pPr>
                          </w:p>
                          <w:p w14:paraId="4B1A74A8" w14:textId="77777777" w:rsidR="00D50671" w:rsidRDefault="00D50671" w:rsidP="00D50671">
                            <w:pPr>
                              <w:ind w:right="-230"/>
                            </w:pPr>
                          </w:p>
                          <w:p w14:paraId="50FA3429" w14:textId="77777777" w:rsidR="00D50671" w:rsidRDefault="00D50671" w:rsidP="00D50671">
                            <w:pPr>
                              <w:ind w:right="-230"/>
                            </w:pPr>
                          </w:p>
                          <w:p w14:paraId="29AFEEA6" w14:textId="77777777" w:rsidR="00D50671" w:rsidRDefault="00D50671" w:rsidP="00D50671">
                            <w:pPr>
                              <w:ind w:right="-230"/>
                            </w:pPr>
                          </w:p>
                          <w:p w14:paraId="5D632368" w14:textId="77777777" w:rsidR="00D50671" w:rsidRDefault="00D50671" w:rsidP="00D50671">
                            <w:pPr>
                              <w:ind w:right="-230"/>
                            </w:pPr>
                          </w:p>
                          <w:p w14:paraId="3F522319" w14:textId="77777777" w:rsidR="00D50671" w:rsidRDefault="00D50671" w:rsidP="00D50671">
                            <w:pPr>
                              <w:ind w:right="-230"/>
                            </w:pPr>
                          </w:p>
                          <w:p w14:paraId="4D195983" w14:textId="77777777" w:rsidR="00D50671" w:rsidRDefault="00D50671" w:rsidP="00D50671">
                            <w:pPr>
                              <w:ind w:right="-230"/>
                            </w:pPr>
                          </w:p>
                          <w:p w14:paraId="608BD1DA" w14:textId="77777777" w:rsidR="00D50671" w:rsidRDefault="00D50671" w:rsidP="00D50671">
                            <w:pPr>
                              <w:ind w:right="-230"/>
                            </w:pPr>
                          </w:p>
                          <w:p w14:paraId="6EFE7B2C" w14:textId="77777777" w:rsidR="00D50671" w:rsidRDefault="00D50671" w:rsidP="00D50671">
                            <w:pPr>
                              <w:ind w:right="-230"/>
                            </w:pPr>
                          </w:p>
                          <w:p w14:paraId="33C8452A" w14:textId="77777777" w:rsidR="00D50671" w:rsidRDefault="00D50671" w:rsidP="00D50671">
                            <w:pPr>
                              <w:ind w:right="-230"/>
                            </w:pPr>
                          </w:p>
                          <w:p w14:paraId="2512319A" w14:textId="77777777" w:rsidR="00D50671" w:rsidRDefault="00D50671" w:rsidP="00D50671">
                            <w:pPr>
                              <w:ind w:right="-230"/>
                            </w:pPr>
                          </w:p>
                          <w:p w14:paraId="4605B683" w14:textId="77777777" w:rsidR="00D50671" w:rsidRDefault="00D50671" w:rsidP="00D50671">
                            <w:pPr>
                              <w:ind w:right="-230"/>
                            </w:pPr>
                          </w:p>
                          <w:p w14:paraId="6437AA10" w14:textId="77777777" w:rsidR="00D50671" w:rsidRDefault="00D50671" w:rsidP="00D50671">
                            <w:pPr>
                              <w:ind w:right="-230"/>
                            </w:pPr>
                          </w:p>
                          <w:p w14:paraId="468405EC" w14:textId="77777777" w:rsidR="00D50671" w:rsidRDefault="00D50671" w:rsidP="00D50671">
                            <w:pPr>
                              <w:ind w:right="-230"/>
                            </w:pPr>
                          </w:p>
                          <w:p w14:paraId="51E40DF8" w14:textId="77777777" w:rsidR="00D50671" w:rsidRDefault="00D50671" w:rsidP="00D50671">
                            <w:pPr>
                              <w:ind w:right="-230"/>
                            </w:pPr>
                            <w:r>
                              <w:t xml:space="preserve">           </w:t>
                            </w:r>
                          </w:p>
                          <w:p w14:paraId="34F8B7C4" w14:textId="77777777" w:rsidR="00D50671" w:rsidRPr="00EA3AF1" w:rsidRDefault="00D50671" w:rsidP="00D50671">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3C0F0647" wp14:editId="2770AA6F">
                                  <wp:extent cx="1562100" cy="495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28473998" wp14:editId="4F794AD1">
                                  <wp:extent cx="1498600" cy="495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7B382284" wp14:editId="3391260E">
                                  <wp:extent cx="812800" cy="812800"/>
                                  <wp:effectExtent l="0" t="0" r="139700" b="139700"/>
                                  <wp:docPr id="225" name="Picture 225"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626DA38D" wp14:editId="23284878">
                                  <wp:extent cx="812800" cy="812800"/>
                                  <wp:effectExtent l="0" t="0" r="127000" b="127000"/>
                                  <wp:docPr id="226" name="Picture 226"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5B70DAD1" wp14:editId="138758BF">
                                  <wp:extent cx="812800" cy="812800"/>
                                  <wp:effectExtent l="0" t="0" r="127000" b="127000"/>
                                  <wp:docPr id="227" name="Picture 2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44AE976B" w14:textId="77777777" w:rsidR="00D50671" w:rsidRDefault="00D50671" w:rsidP="00D50671">
                            <w:pPr>
                              <w:ind w:right="-230"/>
                            </w:pPr>
                          </w:p>
                          <w:p w14:paraId="78F3CD11" w14:textId="77777777" w:rsidR="00D50671" w:rsidRDefault="00D50671" w:rsidP="00D50671">
                            <w:pPr>
                              <w:ind w:right="-23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52918" id="_x0000_s1040" style="position:absolute;margin-left:-17pt;margin-top:9.55pt;width:616pt;height:634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" fillcolor="#001540" strokecolor="#2f528f" strokeweight="1pt">
                <v:fill opacity="60293f" color2="#2d4f8e [2276]" o:opacity2="60293f" rotate="t" focusposition=".5,.5" focussize="" colors="0 #001540;4588f #001540;20972f #203864;43909f #203864" focus="100%" type="gradientRadial"/>
                <v:path arrowok="t"/>
                <v:textbox>
                  <w:txbxContent>
                    <w:p w14:paraId="47C14FBB" w14:textId="77777777" w:rsidR="00D50671" w:rsidRDefault="00D50671" w:rsidP="00D50671">
                      <w:pPr>
                        <w:ind w:right="-230"/>
                      </w:pPr>
                    </w:p>
                    <w:p w14:paraId="5E1C8103" w14:textId="165FF0EE" w:rsidR="00D50671" w:rsidRDefault="00D50671" w:rsidP="00D50671">
                      <w:pPr>
                        <w:ind w:right="-230"/>
                      </w:pPr>
                    </w:p>
                    <w:p w14:paraId="79AAA264" w14:textId="2224BE8E" w:rsidR="00CB2AF4" w:rsidRDefault="00CB2AF4" w:rsidP="00D50671">
                      <w:pPr>
                        <w:ind w:right="-230"/>
                      </w:pPr>
                    </w:p>
                    <w:p w14:paraId="76AF1A89" w14:textId="3699E884" w:rsidR="00CB2AF4" w:rsidRDefault="00CB2AF4" w:rsidP="00D50671">
                      <w:pPr>
                        <w:ind w:right="-230"/>
                      </w:pPr>
                    </w:p>
                    <w:p w14:paraId="4979D569" w14:textId="61FD0598" w:rsidR="00CB2AF4" w:rsidRDefault="00CB2AF4" w:rsidP="00D50671">
                      <w:pPr>
                        <w:ind w:right="-230"/>
                      </w:pPr>
                    </w:p>
                    <w:p w14:paraId="42CC7A00" w14:textId="39712D6A" w:rsidR="00CB2AF4" w:rsidRDefault="00CB2AF4" w:rsidP="00D50671">
                      <w:pPr>
                        <w:ind w:right="-230"/>
                      </w:pPr>
                    </w:p>
                    <w:p w14:paraId="45E80610" w14:textId="713D6362" w:rsidR="00CB2AF4" w:rsidRDefault="00CB2AF4" w:rsidP="00D50671">
                      <w:pPr>
                        <w:ind w:right="-230"/>
                      </w:pPr>
                    </w:p>
                    <w:p w14:paraId="5B1AA30E" w14:textId="27EE450D" w:rsidR="00CB2AF4" w:rsidRDefault="00CB2AF4" w:rsidP="00D50671">
                      <w:pPr>
                        <w:ind w:right="-230"/>
                      </w:pPr>
                    </w:p>
                    <w:p w14:paraId="7ADBCBF3" w14:textId="02D59EB6" w:rsidR="00CB2AF4" w:rsidRDefault="00CB2AF4" w:rsidP="00D50671">
                      <w:pPr>
                        <w:ind w:right="-230"/>
                      </w:pPr>
                      <w:r>
                        <w:t xml:space="preserve">  </w:t>
                      </w:r>
                    </w:p>
                    <w:p w14:paraId="12CDA284" w14:textId="77777777" w:rsidR="00CB2AF4" w:rsidRDefault="00065F6E" w:rsidP="00D50671">
                      <w:pPr>
                        <w:ind w:right="-230"/>
                      </w:pPr>
                      <w:r>
                        <w:t xml:space="preserve">               </w:t>
                      </w:r>
                    </w:p>
                    <w:p w14:paraId="068E4641" w14:textId="41826FFD" w:rsidR="00D50671" w:rsidRDefault="00CB2AF4" w:rsidP="00D50671">
                      <w:pPr>
                        <w:ind w:right="-230"/>
                      </w:pPr>
                      <w:r>
                        <w:t xml:space="preserve">                     </w:t>
                      </w:r>
                      <w:r w:rsidR="00065F6E">
                        <w:t xml:space="preserve">                                             </w:t>
                      </w:r>
                    </w:p>
                    <w:p w14:paraId="5EEDFB06" w14:textId="77777777" w:rsidR="00CB2AF4" w:rsidRDefault="00CB2AF4" w:rsidP="00D50671">
                      <w:pPr>
                        <w:ind w:right="-230"/>
                      </w:pPr>
                      <w:r>
                        <w:t xml:space="preserve">             </w:t>
                      </w:r>
                    </w:p>
                    <w:p w14:paraId="748D712A" w14:textId="77777777" w:rsidR="00CB2AF4" w:rsidRDefault="00CB2AF4" w:rsidP="00D50671">
                      <w:pPr>
                        <w:ind w:right="-230"/>
                      </w:pPr>
                      <w:r>
                        <w:t xml:space="preserve">            </w:t>
                      </w:r>
                    </w:p>
                    <w:p w14:paraId="1B29F040" w14:textId="16873BFE" w:rsidR="00D50671" w:rsidRDefault="00CB2AF4" w:rsidP="00D50671">
                      <w:pPr>
                        <w:ind w:right="-230"/>
                      </w:pPr>
                      <w:r>
                        <w:t xml:space="preserve">                </w:t>
                      </w:r>
                      <w:r w:rsidR="008F7695">
                        <w:t xml:space="preserve">               </w:t>
                      </w:r>
                      <w:r>
                        <w:t xml:space="preserve">  </w:t>
                      </w:r>
                      <w:r>
                        <w:rPr>
                          <w:noProof/>
                        </w:rPr>
                        <w:drawing>
                          <wp:inline distT="0" distB="0" distL="0" distR="0" wp14:anchorId="18C4E5F9" wp14:editId="70B1F015">
                            <wp:extent cx="1345713" cy="1273175"/>
                            <wp:effectExtent l="0" t="0" r="63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5">
                                      <a:extLst>
                                        <a:ext uri="{28A0092B-C50C-407E-A947-70E740481C1C}">
                                          <a14:useLocalDpi xmlns:a14="http://schemas.microsoft.com/office/drawing/2010/main" val="0"/>
                                        </a:ext>
                                      </a:extLst>
                                    </a:blip>
                                    <a:stretch>
                                      <a:fillRect/>
                                    </a:stretch>
                                  </pic:blipFill>
                                  <pic:spPr>
                                    <a:xfrm>
                                      <a:off x="0" y="0"/>
                                      <a:ext cx="1354201" cy="1281205"/>
                                    </a:xfrm>
                                    <a:prstGeom prst="rect">
                                      <a:avLst/>
                                    </a:prstGeom>
                                  </pic:spPr>
                                </pic:pic>
                              </a:graphicData>
                            </a:graphic>
                          </wp:inline>
                        </w:drawing>
                      </w:r>
                      <w:r>
                        <w:t xml:space="preserve">                        </w:t>
                      </w:r>
                      <w:r>
                        <w:rPr>
                          <w:noProof/>
                        </w:rPr>
                        <w:drawing>
                          <wp:inline distT="0" distB="0" distL="0" distR="0" wp14:anchorId="6671B10E" wp14:editId="336B37AD">
                            <wp:extent cx="1282700" cy="1307523"/>
                            <wp:effectExtent l="0" t="0" r="0" b="635"/>
                            <wp:docPr id="217" name="Picture 217" descr="A person wearing a helmet and gog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erson wearing a helmet and goggl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1294918" cy="1319978"/>
                                    </a:xfrm>
                                    <a:prstGeom prst="rect">
                                      <a:avLst/>
                                    </a:prstGeom>
                                  </pic:spPr>
                                </pic:pic>
                              </a:graphicData>
                            </a:graphic>
                          </wp:inline>
                        </w:drawing>
                      </w:r>
                      <w:r>
                        <w:t xml:space="preserve">                             </w:t>
                      </w:r>
                      <w:r>
                        <w:rPr>
                          <w:noProof/>
                        </w:rPr>
                        <w:drawing>
                          <wp:inline distT="0" distB="0" distL="0" distR="0" wp14:anchorId="3649FC88" wp14:editId="721C3D30">
                            <wp:extent cx="1016000" cy="1231265"/>
                            <wp:effectExtent l="0" t="0" r="0" b="635"/>
                            <wp:docPr id="218" name="Picture 218" descr="A person wearing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erson wearing sunglass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020444" cy="1236651"/>
                                    </a:xfrm>
                                    <a:prstGeom prst="rect">
                                      <a:avLst/>
                                    </a:prstGeom>
                                  </pic:spPr>
                                </pic:pic>
                              </a:graphicData>
                            </a:graphic>
                          </wp:inline>
                        </w:drawing>
                      </w:r>
                      <w:r>
                        <w:t xml:space="preserve">     </w:t>
                      </w:r>
                    </w:p>
                    <w:p w14:paraId="32F2896A" w14:textId="77777777" w:rsidR="00D50671" w:rsidRDefault="00D50671" w:rsidP="00D50671">
                      <w:pPr>
                        <w:ind w:right="-230"/>
                      </w:pPr>
                    </w:p>
                    <w:p w14:paraId="1D8E69E6" w14:textId="05313BE0" w:rsidR="00D50671" w:rsidRDefault="00D50671" w:rsidP="00D50671">
                      <w:pPr>
                        <w:ind w:right="-230"/>
                      </w:pPr>
                    </w:p>
                    <w:p w14:paraId="7B814D7B" w14:textId="372ACD2B" w:rsidR="00D50671" w:rsidRDefault="00D50671" w:rsidP="00D50671">
                      <w:pPr>
                        <w:ind w:right="-230"/>
                      </w:pPr>
                    </w:p>
                    <w:p w14:paraId="2A8658FA" w14:textId="77777777" w:rsidR="00D50671" w:rsidRDefault="00D50671" w:rsidP="00D50671">
                      <w:pPr>
                        <w:ind w:right="-230"/>
                      </w:pPr>
                    </w:p>
                    <w:p w14:paraId="7F103ADE" w14:textId="77777777" w:rsidR="00D50671" w:rsidRDefault="00D50671" w:rsidP="00D50671">
                      <w:pPr>
                        <w:ind w:right="-230"/>
                      </w:pPr>
                    </w:p>
                    <w:p w14:paraId="2CAF64DD" w14:textId="77777777" w:rsidR="00D50671" w:rsidRDefault="00D50671" w:rsidP="00D50671">
                      <w:pPr>
                        <w:ind w:right="-230"/>
                      </w:pPr>
                    </w:p>
                    <w:p w14:paraId="5FBD42D5" w14:textId="77777777" w:rsidR="00D50671" w:rsidRDefault="00D50671" w:rsidP="00D50671">
                      <w:pPr>
                        <w:ind w:right="-230"/>
                      </w:pPr>
                    </w:p>
                    <w:p w14:paraId="7AB9C954" w14:textId="6A0C3467" w:rsidR="00D50671" w:rsidRDefault="00D50671" w:rsidP="00D50671">
                      <w:pPr>
                        <w:ind w:right="-230"/>
                      </w:pPr>
                    </w:p>
                    <w:p w14:paraId="446DA78F" w14:textId="2C1A75F3" w:rsidR="00D50671" w:rsidRDefault="00D50671" w:rsidP="00D50671">
                      <w:pPr>
                        <w:ind w:right="-230"/>
                      </w:pPr>
                    </w:p>
                    <w:p w14:paraId="3DC1DF28" w14:textId="77777777" w:rsidR="00D50671" w:rsidRDefault="00D50671" w:rsidP="00D50671">
                      <w:pPr>
                        <w:ind w:right="-230"/>
                      </w:pPr>
                    </w:p>
                    <w:p w14:paraId="3E00F01F" w14:textId="77777777" w:rsidR="00D50671" w:rsidRDefault="00D50671" w:rsidP="00D50671">
                      <w:pPr>
                        <w:ind w:right="-230"/>
                      </w:pPr>
                    </w:p>
                    <w:p w14:paraId="4508B46C" w14:textId="5771F6FE" w:rsidR="00D50671" w:rsidRDefault="00627C26" w:rsidP="00D50671">
                      <w:pPr>
                        <w:ind w:right="-230"/>
                      </w:pPr>
                      <w:r>
                        <w:t xml:space="preserve">         </w:t>
                      </w:r>
                      <w:r>
                        <w:rPr>
                          <w:noProof/>
                        </w:rPr>
                        <w:drawing>
                          <wp:inline distT="0" distB="0" distL="0" distR="0" wp14:anchorId="3B44B85A" wp14:editId="62446BF6">
                            <wp:extent cx="1768475" cy="1127651"/>
                            <wp:effectExtent l="0" t="0" r="0" b="3175"/>
                            <wp:docPr id="219" name="Picture 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82769" cy="1136765"/>
                                    </a:xfrm>
                                    <a:prstGeom prst="rect">
                                      <a:avLst/>
                                    </a:prstGeom>
                                  </pic:spPr>
                                </pic:pic>
                              </a:graphicData>
                            </a:graphic>
                          </wp:inline>
                        </w:drawing>
                      </w:r>
                    </w:p>
                    <w:p w14:paraId="4B3A4C7E" w14:textId="004D7E6E" w:rsidR="00D50671" w:rsidRDefault="00627C26" w:rsidP="00D50671">
                      <w:pPr>
                        <w:ind w:right="-230"/>
                      </w:pPr>
                      <w:r>
                        <w:t xml:space="preserve">                                                                      </w:t>
                      </w:r>
                      <w:r w:rsidR="008F7695">
                        <w:rPr>
                          <w:noProof/>
                        </w:rPr>
                        <w:drawing>
                          <wp:inline distT="0" distB="0" distL="0" distR="0" wp14:anchorId="399C796D" wp14:editId="7C00F72E">
                            <wp:extent cx="749300" cy="470364"/>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29">
                                      <a:extLst>
                                        <a:ext uri="{28A0092B-C50C-407E-A947-70E740481C1C}">
                                          <a14:useLocalDpi xmlns:a14="http://schemas.microsoft.com/office/drawing/2010/main" val="0"/>
                                        </a:ext>
                                      </a:extLst>
                                    </a:blip>
                                    <a:stretch>
                                      <a:fillRect/>
                                    </a:stretch>
                                  </pic:blipFill>
                                  <pic:spPr>
                                    <a:xfrm>
                                      <a:off x="0" y="0"/>
                                      <a:ext cx="756477" cy="474869"/>
                                    </a:xfrm>
                                    <a:prstGeom prst="rect">
                                      <a:avLst/>
                                    </a:prstGeom>
                                  </pic:spPr>
                                </pic:pic>
                              </a:graphicData>
                            </a:graphic>
                          </wp:inline>
                        </w:drawing>
                      </w:r>
                      <w:r w:rsidR="008F7695">
                        <w:t xml:space="preserve">        </w:t>
                      </w:r>
                      <w:r w:rsidR="008F7695">
                        <w:rPr>
                          <w:noProof/>
                        </w:rPr>
                        <w:drawing>
                          <wp:inline distT="0" distB="0" distL="0" distR="0" wp14:anchorId="094BABCC" wp14:editId="553F9E00">
                            <wp:extent cx="723900" cy="459703"/>
                            <wp:effectExtent l="0" t="0" r="0" b="0"/>
                            <wp:docPr id="221" name="Picture 22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A picture containing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flipH="1">
                                      <a:off x="0" y="0"/>
                                      <a:ext cx="741385" cy="470806"/>
                                    </a:xfrm>
                                    <a:prstGeom prst="rect">
                                      <a:avLst/>
                                    </a:prstGeom>
                                  </pic:spPr>
                                </pic:pic>
                              </a:graphicData>
                            </a:graphic>
                          </wp:inline>
                        </w:drawing>
                      </w:r>
                      <w:r w:rsidR="008F7695">
                        <w:t xml:space="preserve">        </w:t>
                      </w:r>
                      <w:r w:rsidR="008F7695">
                        <w:rPr>
                          <w:noProof/>
                        </w:rPr>
                        <w:drawing>
                          <wp:inline distT="0" distB="0" distL="0" distR="0" wp14:anchorId="649661FC" wp14:editId="059787EA">
                            <wp:extent cx="723900" cy="458810"/>
                            <wp:effectExtent l="0" t="0" r="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35565" cy="466203"/>
                                    </a:xfrm>
                                    <a:prstGeom prst="rect">
                                      <a:avLst/>
                                    </a:prstGeom>
                                  </pic:spPr>
                                </pic:pic>
                              </a:graphicData>
                            </a:graphic>
                          </wp:inline>
                        </w:drawing>
                      </w:r>
                      <w:r>
                        <w:t xml:space="preserve">                       </w:t>
                      </w:r>
                    </w:p>
                    <w:p w14:paraId="169559DD" w14:textId="6B83BFDC" w:rsidR="00D50671" w:rsidRDefault="008F7695" w:rsidP="00D50671">
                      <w:pPr>
                        <w:ind w:right="-230"/>
                      </w:pPr>
                      <w:r>
                        <w:t xml:space="preserve">                                                                         </w:t>
                      </w:r>
                    </w:p>
                    <w:p w14:paraId="7AA52FD3" w14:textId="77777777" w:rsidR="00D50671" w:rsidRDefault="00D50671" w:rsidP="00D50671">
                      <w:pPr>
                        <w:ind w:right="-230"/>
                      </w:pPr>
                    </w:p>
                    <w:p w14:paraId="2E28A8DD" w14:textId="77777777" w:rsidR="00D50671" w:rsidRDefault="00D50671" w:rsidP="00D50671">
                      <w:pPr>
                        <w:ind w:right="-230"/>
                      </w:pPr>
                    </w:p>
                    <w:p w14:paraId="68E2FFD3" w14:textId="77777777" w:rsidR="00D50671" w:rsidRDefault="00D50671" w:rsidP="00D50671">
                      <w:pPr>
                        <w:ind w:right="-230"/>
                      </w:pPr>
                      <w:r>
                        <w:t xml:space="preserve">        </w:t>
                      </w:r>
                    </w:p>
                    <w:p w14:paraId="677D1DD0" w14:textId="77777777" w:rsidR="00D50671" w:rsidRDefault="00D50671" w:rsidP="00D50671">
                      <w:pPr>
                        <w:ind w:right="-230"/>
                      </w:pPr>
                    </w:p>
                    <w:p w14:paraId="45ED9E70" w14:textId="77777777" w:rsidR="00D50671" w:rsidRDefault="00D50671" w:rsidP="00D50671">
                      <w:pPr>
                        <w:ind w:right="-230"/>
                      </w:pPr>
                    </w:p>
                    <w:p w14:paraId="47E3FB6A" w14:textId="77777777" w:rsidR="00D50671" w:rsidRDefault="00D50671" w:rsidP="00D50671">
                      <w:pPr>
                        <w:ind w:right="-230"/>
                      </w:pPr>
                    </w:p>
                    <w:p w14:paraId="1030EB5A" w14:textId="77777777" w:rsidR="00D50671" w:rsidRDefault="00D50671" w:rsidP="00D50671">
                      <w:pPr>
                        <w:ind w:right="-230"/>
                      </w:pPr>
                    </w:p>
                    <w:p w14:paraId="3FC18701" w14:textId="77777777" w:rsidR="00D50671" w:rsidRDefault="00D50671" w:rsidP="00D50671">
                      <w:pPr>
                        <w:ind w:right="-230"/>
                      </w:pPr>
                    </w:p>
                    <w:p w14:paraId="7E650AC0" w14:textId="77777777" w:rsidR="00D50671" w:rsidRDefault="00D50671" w:rsidP="00D50671">
                      <w:pPr>
                        <w:ind w:right="-230"/>
                      </w:pPr>
                    </w:p>
                    <w:p w14:paraId="055A5C58" w14:textId="77777777" w:rsidR="00D50671" w:rsidRDefault="00D50671" w:rsidP="00D50671">
                      <w:pPr>
                        <w:ind w:right="-230"/>
                      </w:pPr>
                    </w:p>
                    <w:p w14:paraId="7695415B" w14:textId="77777777" w:rsidR="00D50671" w:rsidRDefault="00D50671" w:rsidP="00D50671">
                      <w:pPr>
                        <w:ind w:right="-230"/>
                      </w:pPr>
                    </w:p>
                    <w:p w14:paraId="56F93266" w14:textId="77777777" w:rsidR="00D50671" w:rsidRDefault="00D50671" w:rsidP="00D50671">
                      <w:pPr>
                        <w:ind w:right="-230"/>
                      </w:pPr>
                    </w:p>
                    <w:p w14:paraId="310F5417" w14:textId="77777777" w:rsidR="00D50671" w:rsidRDefault="00D50671" w:rsidP="00D50671">
                      <w:pPr>
                        <w:ind w:right="-230"/>
                      </w:pPr>
                    </w:p>
                    <w:p w14:paraId="3419B273" w14:textId="77777777" w:rsidR="00D50671" w:rsidRDefault="00D50671" w:rsidP="00D50671">
                      <w:pPr>
                        <w:ind w:right="-230"/>
                      </w:pPr>
                    </w:p>
                    <w:p w14:paraId="58DFB32D" w14:textId="77777777" w:rsidR="00D50671" w:rsidRDefault="00D50671" w:rsidP="00D50671">
                      <w:pPr>
                        <w:ind w:right="-230"/>
                      </w:pPr>
                    </w:p>
                    <w:p w14:paraId="18E9B78B" w14:textId="77777777" w:rsidR="00D50671" w:rsidRDefault="00D50671" w:rsidP="00D50671">
                      <w:pPr>
                        <w:ind w:right="-230"/>
                      </w:pPr>
                    </w:p>
                    <w:p w14:paraId="5932FC14" w14:textId="77777777" w:rsidR="00D50671" w:rsidRDefault="00D50671" w:rsidP="00D50671">
                      <w:pPr>
                        <w:ind w:right="-230"/>
                      </w:pPr>
                    </w:p>
                    <w:p w14:paraId="13FD6808" w14:textId="77777777" w:rsidR="00D50671" w:rsidRDefault="00D50671" w:rsidP="00D50671">
                      <w:pPr>
                        <w:ind w:right="-230"/>
                      </w:pPr>
                    </w:p>
                    <w:p w14:paraId="7B8CA96F" w14:textId="77777777" w:rsidR="00D50671" w:rsidRDefault="00D50671" w:rsidP="00D50671">
                      <w:pPr>
                        <w:ind w:right="-230"/>
                      </w:pPr>
                    </w:p>
                    <w:p w14:paraId="5E4CFFCF" w14:textId="77777777" w:rsidR="00D50671" w:rsidRDefault="00D50671" w:rsidP="00D50671">
                      <w:pPr>
                        <w:ind w:right="-230"/>
                      </w:pPr>
                    </w:p>
                    <w:p w14:paraId="4AFE8509" w14:textId="77777777" w:rsidR="00D50671" w:rsidRDefault="00D50671" w:rsidP="00D50671">
                      <w:pPr>
                        <w:ind w:right="-230"/>
                      </w:pPr>
                    </w:p>
                    <w:p w14:paraId="21428622" w14:textId="77777777" w:rsidR="00D50671" w:rsidRDefault="00D50671" w:rsidP="00D50671">
                      <w:pPr>
                        <w:ind w:right="-230"/>
                      </w:pPr>
                    </w:p>
                    <w:p w14:paraId="1020945B" w14:textId="77777777" w:rsidR="00D50671" w:rsidRDefault="00D50671" w:rsidP="00D50671">
                      <w:pPr>
                        <w:ind w:right="-230"/>
                      </w:pPr>
                    </w:p>
                    <w:p w14:paraId="4CE81DE8" w14:textId="77777777" w:rsidR="00D50671" w:rsidRDefault="00D50671" w:rsidP="00D50671">
                      <w:pPr>
                        <w:ind w:right="-230"/>
                      </w:pPr>
                    </w:p>
                    <w:p w14:paraId="7FD0259E" w14:textId="77777777" w:rsidR="00D50671" w:rsidRDefault="00D50671" w:rsidP="00D50671">
                      <w:pPr>
                        <w:ind w:right="-230"/>
                      </w:pPr>
                    </w:p>
                    <w:p w14:paraId="6F402484" w14:textId="77777777" w:rsidR="00D50671" w:rsidRDefault="00D50671" w:rsidP="00D50671">
                      <w:pPr>
                        <w:ind w:right="-230"/>
                      </w:pPr>
                    </w:p>
                    <w:p w14:paraId="0AC5E18E" w14:textId="77777777" w:rsidR="00D50671" w:rsidRDefault="00D50671" w:rsidP="00D50671">
                      <w:pPr>
                        <w:ind w:right="-230"/>
                      </w:pPr>
                      <w:r>
                        <w:t xml:space="preserve">                                                                                                                                                                                                                                                                                     </w:t>
                      </w:r>
                    </w:p>
                    <w:p w14:paraId="646AB2F7" w14:textId="77777777" w:rsidR="00D50671" w:rsidRDefault="00D50671" w:rsidP="00D50671">
                      <w:pPr>
                        <w:ind w:right="-230"/>
                      </w:pPr>
                      <w:r>
                        <w:t xml:space="preserve">                                                                                                                                                    </w:t>
                      </w:r>
                    </w:p>
                    <w:p w14:paraId="6C609847" w14:textId="77777777" w:rsidR="00D50671" w:rsidRDefault="00D50671" w:rsidP="00D50671">
                      <w:pPr>
                        <w:ind w:right="-230"/>
                      </w:pPr>
                    </w:p>
                    <w:p w14:paraId="50BEC0DF" w14:textId="77777777" w:rsidR="00D50671" w:rsidRDefault="00D50671" w:rsidP="00D50671">
                      <w:pPr>
                        <w:ind w:right="-230"/>
                      </w:pPr>
                    </w:p>
                    <w:p w14:paraId="40FA0633" w14:textId="77777777" w:rsidR="00D50671" w:rsidRDefault="00D50671" w:rsidP="00D50671">
                      <w:pPr>
                        <w:ind w:right="-230"/>
                      </w:pPr>
                    </w:p>
                    <w:p w14:paraId="52CCAE8A" w14:textId="77777777" w:rsidR="00D50671" w:rsidRDefault="00D50671" w:rsidP="00D50671">
                      <w:pPr>
                        <w:ind w:right="-230"/>
                      </w:pPr>
                    </w:p>
                    <w:p w14:paraId="1150C013" w14:textId="77777777" w:rsidR="00D50671" w:rsidRDefault="00D50671" w:rsidP="00D50671">
                      <w:pPr>
                        <w:ind w:right="-230"/>
                      </w:pPr>
                    </w:p>
                    <w:p w14:paraId="61E54782" w14:textId="77777777" w:rsidR="00D50671" w:rsidRDefault="00D50671" w:rsidP="00D50671">
                      <w:pPr>
                        <w:ind w:right="-230"/>
                      </w:pPr>
                    </w:p>
                    <w:p w14:paraId="33F51F51" w14:textId="77777777" w:rsidR="00D50671" w:rsidRDefault="00D50671" w:rsidP="00D50671">
                      <w:pPr>
                        <w:ind w:right="-230"/>
                      </w:pPr>
                    </w:p>
                    <w:p w14:paraId="5DBF3F24" w14:textId="77777777" w:rsidR="00D50671" w:rsidRDefault="00D50671" w:rsidP="00D50671">
                      <w:pPr>
                        <w:ind w:right="-230"/>
                      </w:pPr>
                    </w:p>
                    <w:p w14:paraId="0CE62451" w14:textId="77777777" w:rsidR="00D50671" w:rsidRDefault="00D50671" w:rsidP="00D50671">
                      <w:pPr>
                        <w:ind w:right="-230"/>
                      </w:pPr>
                    </w:p>
                    <w:p w14:paraId="740C01E7" w14:textId="77777777" w:rsidR="00D50671" w:rsidRDefault="00D50671" w:rsidP="00D50671">
                      <w:pPr>
                        <w:ind w:right="-230"/>
                      </w:pPr>
                    </w:p>
                    <w:p w14:paraId="0BB1E9E4" w14:textId="77777777" w:rsidR="00D50671" w:rsidRDefault="00D50671" w:rsidP="00D50671">
                      <w:pPr>
                        <w:ind w:right="-230"/>
                      </w:pPr>
                    </w:p>
                    <w:p w14:paraId="436683C1" w14:textId="77777777" w:rsidR="00D50671" w:rsidRDefault="00D50671" w:rsidP="00D50671">
                      <w:pPr>
                        <w:ind w:right="-230"/>
                      </w:pPr>
                    </w:p>
                    <w:p w14:paraId="4ED9583B" w14:textId="77777777" w:rsidR="00D50671" w:rsidRDefault="00D50671" w:rsidP="00D50671">
                      <w:pPr>
                        <w:ind w:right="-230"/>
                      </w:pPr>
                    </w:p>
                    <w:p w14:paraId="031AB677" w14:textId="77777777" w:rsidR="00D50671" w:rsidRDefault="00D50671" w:rsidP="00D50671">
                      <w:pPr>
                        <w:ind w:right="-230"/>
                      </w:pPr>
                    </w:p>
                    <w:p w14:paraId="32D69D57" w14:textId="77777777" w:rsidR="00D50671" w:rsidRDefault="00D50671" w:rsidP="00D50671">
                      <w:pPr>
                        <w:ind w:right="-230"/>
                      </w:pPr>
                    </w:p>
                    <w:p w14:paraId="6E5EEF97" w14:textId="77777777" w:rsidR="00D50671" w:rsidRDefault="00D50671" w:rsidP="00D50671">
                      <w:pPr>
                        <w:ind w:right="-230"/>
                      </w:pPr>
                    </w:p>
                    <w:p w14:paraId="4B1A74A8" w14:textId="77777777" w:rsidR="00D50671" w:rsidRDefault="00D50671" w:rsidP="00D50671">
                      <w:pPr>
                        <w:ind w:right="-230"/>
                      </w:pPr>
                    </w:p>
                    <w:p w14:paraId="50FA3429" w14:textId="77777777" w:rsidR="00D50671" w:rsidRDefault="00D50671" w:rsidP="00D50671">
                      <w:pPr>
                        <w:ind w:right="-230"/>
                      </w:pPr>
                    </w:p>
                    <w:p w14:paraId="29AFEEA6" w14:textId="77777777" w:rsidR="00D50671" w:rsidRDefault="00D50671" w:rsidP="00D50671">
                      <w:pPr>
                        <w:ind w:right="-230"/>
                      </w:pPr>
                    </w:p>
                    <w:p w14:paraId="5D632368" w14:textId="77777777" w:rsidR="00D50671" w:rsidRDefault="00D50671" w:rsidP="00D50671">
                      <w:pPr>
                        <w:ind w:right="-230"/>
                      </w:pPr>
                    </w:p>
                    <w:p w14:paraId="3F522319" w14:textId="77777777" w:rsidR="00D50671" w:rsidRDefault="00D50671" w:rsidP="00D50671">
                      <w:pPr>
                        <w:ind w:right="-230"/>
                      </w:pPr>
                    </w:p>
                    <w:p w14:paraId="4D195983" w14:textId="77777777" w:rsidR="00D50671" w:rsidRDefault="00D50671" w:rsidP="00D50671">
                      <w:pPr>
                        <w:ind w:right="-230"/>
                      </w:pPr>
                    </w:p>
                    <w:p w14:paraId="608BD1DA" w14:textId="77777777" w:rsidR="00D50671" w:rsidRDefault="00D50671" w:rsidP="00D50671">
                      <w:pPr>
                        <w:ind w:right="-230"/>
                      </w:pPr>
                    </w:p>
                    <w:p w14:paraId="6EFE7B2C" w14:textId="77777777" w:rsidR="00D50671" w:rsidRDefault="00D50671" w:rsidP="00D50671">
                      <w:pPr>
                        <w:ind w:right="-230"/>
                      </w:pPr>
                    </w:p>
                    <w:p w14:paraId="33C8452A" w14:textId="77777777" w:rsidR="00D50671" w:rsidRDefault="00D50671" w:rsidP="00D50671">
                      <w:pPr>
                        <w:ind w:right="-230"/>
                      </w:pPr>
                    </w:p>
                    <w:p w14:paraId="2512319A" w14:textId="77777777" w:rsidR="00D50671" w:rsidRDefault="00D50671" w:rsidP="00D50671">
                      <w:pPr>
                        <w:ind w:right="-230"/>
                      </w:pPr>
                    </w:p>
                    <w:p w14:paraId="4605B683" w14:textId="77777777" w:rsidR="00D50671" w:rsidRDefault="00D50671" w:rsidP="00D50671">
                      <w:pPr>
                        <w:ind w:right="-230"/>
                      </w:pPr>
                    </w:p>
                    <w:p w14:paraId="6437AA10" w14:textId="77777777" w:rsidR="00D50671" w:rsidRDefault="00D50671" w:rsidP="00D50671">
                      <w:pPr>
                        <w:ind w:right="-230"/>
                      </w:pPr>
                    </w:p>
                    <w:p w14:paraId="468405EC" w14:textId="77777777" w:rsidR="00D50671" w:rsidRDefault="00D50671" w:rsidP="00D50671">
                      <w:pPr>
                        <w:ind w:right="-230"/>
                      </w:pPr>
                    </w:p>
                    <w:p w14:paraId="51E40DF8" w14:textId="77777777" w:rsidR="00D50671" w:rsidRDefault="00D50671" w:rsidP="00D50671">
                      <w:pPr>
                        <w:ind w:right="-230"/>
                      </w:pPr>
                      <w:r>
                        <w:t xml:space="preserve">           </w:t>
                      </w:r>
                    </w:p>
                    <w:p w14:paraId="34F8B7C4" w14:textId="77777777" w:rsidR="00D50671" w:rsidRPr="00EA3AF1" w:rsidRDefault="00D50671" w:rsidP="00D50671">
                      <w:pPr>
                        <w:ind w:right="-230"/>
                        <w:rPr>
                          <w:color w:val="BDD6EE" w:themeColor="accent5" w:themeTint="66"/>
                        </w:rPr>
                      </w:pPr>
                      <w:r w:rsidRPr="00EA3AF1">
                        <w:rPr>
                          <w:color w:val="BDD6EE" w:themeColor="accent5" w:themeTint="66"/>
                        </w:rPr>
                        <w:t>© 2022 Rolling Rapids • Sister A • WDD130-14</w:t>
                      </w:r>
                      <w:r>
                        <w:rPr>
                          <w:color w:val="BDD6EE" w:themeColor="accent5" w:themeTint="66"/>
                        </w:rPr>
                        <w:t xml:space="preserve">                            </w:t>
                      </w:r>
                      <w:r>
                        <w:rPr>
                          <w:noProof/>
                        </w:rPr>
                        <w:drawing>
                          <wp:inline distT="0" distB="0" distL="0" distR="0" wp14:anchorId="3C0F0647" wp14:editId="2770AA6F">
                            <wp:extent cx="1562100" cy="495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495300"/>
                                    </a:xfrm>
                                    <a:prstGeom prst="rect">
                                      <a:avLst/>
                                    </a:prstGeom>
                                  </pic:spPr>
                                </pic:pic>
                              </a:graphicData>
                            </a:graphic>
                          </wp:inline>
                        </w:drawing>
                      </w:r>
                      <w:r>
                        <w:rPr>
                          <w:color w:val="BDD6EE" w:themeColor="accent5" w:themeTint="66"/>
                        </w:rPr>
                        <w:t xml:space="preserve">            </w:t>
                      </w:r>
                      <w:r>
                        <w:rPr>
                          <w:noProof/>
                        </w:rPr>
                        <w:drawing>
                          <wp:inline distT="0" distB="0" distL="0" distR="0" wp14:anchorId="28473998" wp14:editId="4F794AD1">
                            <wp:extent cx="1498600" cy="495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8600" cy="495300"/>
                                    </a:xfrm>
                                    <a:prstGeom prst="rect">
                                      <a:avLst/>
                                    </a:prstGeom>
                                    <a:effectLst>
                                      <a:outerShdw sx="1000" sy="1000" algn="ctr" rotWithShape="0">
                                        <a:srgbClr val="000000"/>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7B382284" wp14:editId="3391260E">
                            <wp:extent cx="812800" cy="812800"/>
                            <wp:effectExtent l="0" t="0" r="139700" b="139700"/>
                            <wp:docPr id="225" name="Picture 225" descr="A white cross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white cross on a blue background&#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12223" dir="2820000" algn="ctr" rotWithShape="0">
                                        <a:schemeClr val="tx1">
                                          <a:lumMod val="75000"/>
                                          <a:lumOff val="25000"/>
                                          <a:alpha val="91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626DA38D" wp14:editId="23284878">
                            <wp:extent cx="812800" cy="812800"/>
                            <wp:effectExtent l="0" t="0" r="127000" b="127000"/>
                            <wp:docPr id="226" name="Picture 226" descr="A white cloud in a blu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white cloud in a blue sky&#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793029" algn="ctr" rotWithShape="0">
                                        <a:schemeClr val="tx1">
                                          <a:lumMod val="75000"/>
                                          <a:lumOff val="25000"/>
                                          <a:alpha val="83000"/>
                                        </a:schemeClr>
                                      </a:outerShdw>
                                    </a:effectLst>
                                  </pic:spPr>
                                </pic:pic>
                              </a:graphicData>
                            </a:graphic>
                          </wp:inline>
                        </w:drawing>
                      </w:r>
                      <w:r>
                        <w:rPr>
                          <w:color w:val="BDD6EE" w:themeColor="accent5" w:themeTint="66"/>
                        </w:rPr>
                        <w:t xml:space="preserve">         </w:t>
                      </w:r>
                      <w:r>
                        <w:rPr>
                          <w:noProof/>
                          <w:color w:val="5B9BD5" w:themeColor="accent5"/>
                        </w:rPr>
                        <w:drawing>
                          <wp:inline distT="0" distB="0" distL="0" distR="0" wp14:anchorId="5B70DAD1" wp14:editId="138758BF">
                            <wp:extent cx="812800" cy="812800"/>
                            <wp:effectExtent l="0" t="0" r="127000" b="127000"/>
                            <wp:docPr id="227" name="Picture 2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a:effectLst>
                                      <a:outerShdw blurRad="50800" dist="101600" dir="2820000" algn="ctr" rotWithShape="0">
                                        <a:schemeClr val="tx1">
                                          <a:lumMod val="75000"/>
                                          <a:lumOff val="25000"/>
                                          <a:alpha val="91000"/>
                                        </a:schemeClr>
                                      </a:outerShdw>
                                    </a:effectLst>
                                  </pic:spPr>
                                </pic:pic>
                              </a:graphicData>
                            </a:graphic>
                          </wp:inline>
                        </w:drawing>
                      </w:r>
                    </w:p>
                    <w:p w14:paraId="44AE976B" w14:textId="77777777" w:rsidR="00D50671" w:rsidRDefault="00D50671" w:rsidP="00D50671">
                      <w:pPr>
                        <w:ind w:right="-230"/>
                      </w:pPr>
                    </w:p>
                    <w:p w14:paraId="78F3CD11" w14:textId="77777777" w:rsidR="00D50671" w:rsidRDefault="00D50671" w:rsidP="00D50671">
                      <w:pPr>
                        <w:ind w:right="-230"/>
                      </w:pPr>
                    </w:p>
                  </w:txbxContent>
                </v:textbox>
              </v:rect>
            </w:pict>
          </mc:Fallback>
        </mc:AlternateContent>
      </w:r>
    </w:p>
    <w:p w14:paraId="1167ACD5" w14:textId="71BE95E3" w:rsidR="00D50671" w:rsidRDefault="00CB2AF4">
      <w:r>
        <w:rPr>
          <w:noProof/>
        </w:rPr>
        <mc:AlternateContent>
          <mc:Choice Requires="wps">
            <w:drawing>
              <wp:anchor distT="0" distB="0" distL="114300" distR="114300" simplePos="0" relativeHeight="251725824" behindDoc="0" locked="0" layoutInCell="1" allowOverlap="1" wp14:anchorId="426E9526" wp14:editId="20B3C2AF">
                <wp:simplePos x="0" y="0"/>
                <wp:positionH relativeFrom="column">
                  <wp:posOffset>2552700</wp:posOffset>
                </wp:positionH>
                <wp:positionV relativeFrom="paragraph">
                  <wp:posOffset>769620</wp:posOffset>
                </wp:positionV>
                <wp:extent cx="3073400" cy="508000"/>
                <wp:effectExtent l="0" t="0" r="12700" b="12700"/>
                <wp:wrapNone/>
                <wp:docPr id="204" name="Text Box 204"/>
                <wp:cNvGraphicFramePr/>
                <a:graphic xmlns:a="http://schemas.openxmlformats.org/drawingml/2006/main">
                  <a:graphicData uri="http://schemas.microsoft.com/office/word/2010/wordprocessingShape">
                    <wps:wsp>
                      <wps:cNvSpPr txBox="1"/>
                      <wps:spPr>
                        <a:xfrm>
                          <a:off x="0" y="0"/>
                          <a:ext cx="3073400" cy="508000"/>
                        </a:xfrm>
                        <a:prstGeom prst="rect">
                          <a:avLst/>
                        </a:prstGeom>
                        <a:solidFill>
                          <a:schemeClr val="accent1">
                            <a:lumMod val="20000"/>
                            <a:lumOff val="80000"/>
                          </a:schemeClr>
                        </a:solidFill>
                        <a:ln w="6350">
                          <a:solidFill>
                            <a:prstClr val="black"/>
                          </a:solidFill>
                        </a:ln>
                      </wps:spPr>
                      <wps:txbx>
                        <w:txbxContent>
                          <w:p w14:paraId="2AD93649" w14:textId="21FEB8FA" w:rsidR="00CB2AF4" w:rsidRPr="00CB2AF4" w:rsidRDefault="00CB2AF4">
                            <w:pPr>
                              <w:rPr>
                                <w:b/>
                                <w:sz w:val="44"/>
                              </w:rPr>
                            </w:pPr>
                            <w:r w:rsidRPr="00CB2AF4">
                              <w:rPr>
                                <w:b/>
                                <w:sz w:val="44"/>
                              </w:rPr>
                              <w:t>Meet Our Rapids Guides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E9526" id="Text Box 204" o:spid="_x0000_s1041" type="#_x0000_t202" style="position:absolute;margin-left:201pt;margin-top:60.6pt;width:242pt;height:4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" fillcolor="#d9e2f3 [660]" strokeweight=".5pt">
                <v:textbox>
                  <w:txbxContent>
                    <w:p w14:paraId="2AD93649" w14:textId="21FEB8FA" w:rsidR="00CB2AF4" w:rsidRPr="00CB2AF4" w:rsidRDefault="00CB2AF4">
                      <w:pPr>
                        <w:rPr>
                          <w:b/>
                          <w:sz w:val="44"/>
                        </w:rPr>
                      </w:pPr>
                      <w:r w:rsidRPr="00CB2AF4">
                        <w:rPr>
                          <w:b/>
                          <w:sz w:val="44"/>
                        </w:rPr>
                        <w:t>Meet Our Rapids Guides</w:t>
                      </w:r>
                    </w:p>
                  </w:txbxContent>
                </v:textbox>
              </v:shape>
            </w:pict>
          </mc:Fallback>
        </mc:AlternateContent>
      </w:r>
      <w:r>
        <w:rPr>
          <w:noProof/>
        </w:rPr>
        <w:drawing>
          <wp:inline distT="0" distB="0" distL="0" distR="0" wp14:anchorId="2D167D5D" wp14:editId="272344DC">
            <wp:extent cx="7404100" cy="23241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2">
                      <a:extLst>
                        <a:ext uri="{28A0092B-C50C-407E-A947-70E740481C1C}">
                          <a14:useLocalDpi xmlns:a14="http://schemas.microsoft.com/office/drawing/2010/main" val="0"/>
                        </a:ext>
                      </a:extLst>
                    </a:blip>
                    <a:stretch>
                      <a:fillRect/>
                    </a:stretch>
                  </pic:blipFill>
                  <pic:spPr>
                    <a:xfrm>
                      <a:off x="0" y="0"/>
                      <a:ext cx="7404100" cy="2324100"/>
                    </a:xfrm>
                    <a:prstGeom prst="rect">
                      <a:avLst/>
                    </a:prstGeom>
                  </pic:spPr>
                </pic:pic>
              </a:graphicData>
            </a:graphic>
          </wp:inline>
        </w:drawing>
      </w:r>
    </w:p>
    <w:p w14:paraId="2116C24B" w14:textId="53C4E358" w:rsidR="00D50671" w:rsidRDefault="00D50671"/>
    <w:p w14:paraId="0B643567" w14:textId="140F41ED" w:rsidR="00D50671" w:rsidRDefault="00D50671"/>
    <w:p w14:paraId="2860CF2E" w14:textId="24F8E663" w:rsidR="00D50671" w:rsidRDefault="00D50671"/>
    <w:p w14:paraId="7BAB3329" w14:textId="71D6ABDF" w:rsidR="00D50671" w:rsidRDefault="00D50671"/>
    <w:p w14:paraId="538C6D24" w14:textId="687E122F" w:rsidR="00D50671" w:rsidRDefault="008F7695">
      <w:r>
        <w:t xml:space="preserve">       </w:t>
      </w:r>
    </w:p>
    <w:p w14:paraId="408B0F5A" w14:textId="146B418E" w:rsidR="00D50671" w:rsidRDefault="00D50671"/>
    <w:p w14:paraId="63932BA1" w14:textId="1FFDBD98" w:rsidR="00D50671" w:rsidRDefault="00D50671"/>
    <w:p w14:paraId="645F3E98" w14:textId="09B9DF20" w:rsidR="00D50671" w:rsidRDefault="008F7695">
      <w:r>
        <w:rPr>
          <w:noProof/>
        </w:rPr>
        <mc:AlternateContent>
          <mc:Choice Requires="wps">
            <w:drawing>
              <wp:anchor distT="0" distB="0" distL="114300" distR="114300" simplePos="0" relativeHeight="251728896" behindDoc="0" locked="0" layoutInCell="1" allowOverlap="1" wp14:anchorId="1E2A09B2" wp14:editId="458000A3">
                <wp:simplePos x="0" y="0"/>
                <wp:positionH relativeFrom="column">
                  <wp:posOffset>5410200</wp:posOffset>
                </wp:positionH>
                <wp:positionV relativeFrom="paragraph">
                  <wp:posOffset>161925</wp:posOffset>
                </wp:positionV>
                <wp:extent cx="1016000" cy="330200"/>
                <wp:effectExtent l="0" t="0" r="12700" b="12700"/>
                <wp:wrapNone/>
                <wp:docPr id="207" name="Text Box 207"/>
                <wp:cNvGraphicFramePr/>
                <a:graphic xmlns:a="http://schemas.openxmlformats.org/drawingml/2006/main">
                  <a:graphicData uri="http://schemas.microsoft.com/office/word/2010/wordprocessingShape">
                    <wps:wsp>
                      <wps:cNvSpPr txBox="1"/>
                      <wps:spPr>
                        <a:xfrm>
                          <a:off x="0" y="0"/>
                          <a:ext cx="1016000" cy="330200"/>
                        </a:xfrm>
                        <a:prstGeom prst="rect">
                          <a:avLst/>
                        </a:prstGeom>
                        <a:solidFill>
                          <a:schemeClr val="lt1"/>
                        </a:solidFill>
                        <a:ln w="6350">
                          <a:solidFill>
                            <a:prstClr val="black"/>
                          </a:solidFill>
                        </a:ln>
                      </wps:spPr>
                      <wps:txbx>
                        <w:txbxContent>
                          <w:p w14:paraId="40379CE3" w14:textId="6F83749C" w:rsidR="00CB2AF4" w:rsidRDefault="00CB2AF4">
                            <w:r>
                              <w:t>Britt the Fit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A09B2" id="Text Box 207" o:spid="_x0000_s1042" type="#_x0000_t202" style="position:absolute;margin-left:426pt;margin-top:12.75pt;width:80pt;height:2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" fillcolor="white [3201]" strokeweight=".5pt">
                <v:textbox>
                  <w:txbxContent>
                    <w:p w14:paraId="40379CE3" w14:textId="6F83749C" w:rsidR="00CB2AF4" w:rsidRDefault="00CB2AF4">
                      <w:r>
                        <w:t>Britt the Fit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5C30C680" wp14:editId="25988F43">
                <wp:simplePos x="0" y="0"/>
                <wp:positionH relativeFrom="column">
                  <wp:posOffset>3251200</wp:posOffset>
                </wp:positionH>
                <wp:positionV relativeFrom="paragraph">
                  <wp:posOffset>136525</wp:posOffset>
                </wp:positionV>
                <wp:extent cx="1117600" cy="368300"/>
                <wp:effectExtent l="0" t="0" r="12700" b="12700"/>
                <wp:wrapNone/>
                <wp:docPr id="205" name="Text Box 205"/>
                <wp:cNvGraphicFramePr/>
                <a:graphic xmlns:a="http://schemas.openxmlformats.org/drawingml/2006/main">
                  <a:graphicData uri="http://schemas.microsoft.com/office/word/2010/wordprocessingShape">
                    <wps:wsp>
                      <wps:cNvSpPr txBox="1"/>
                      <wps:spPr>
                        <a:xfrm>
                          <a:off x="0" y="0"/>
                          <a:ext cx="1117600" cy="368300"/>
                        </a:xfrm>
                        <a:prstGeom prst="rect">
                          <a:avLst/>
                        </a:prstGeom>
                        <a:solidFill>
                          <a:schemeClr val="lt1"/>
                        </a:solidFill>
                        <a:ln w="6350">
                          <a:solidFill>
                            <a:prstClr val="black"/>
                          </a:solidFill>
                        </a:ln>
                      </wps:spPr>
                      <wps:txbx>
                        <w:txbxContent>
                          <w:p w14:paraId="56E48813" w14:textId="171C7C41" w:rsidR="00CB2AF4" w:rsidRDefault="00CB2AF4">
                            <w:r w:rsidRPr="00CB2AF4">
                              <w:t>Cam the Slam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C680" id="Text Box 205" o:spid="_x0000_s1043" type="#_x0000_t202" style="position:absolute;margin-left:256pt;margin-top:10.75pt;width:88pt;height:2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" fillcolor="white [3201]" strokeweight=".5pt">
                <v:textbox>
                  <w:txbxContent>
                    <w:p w14:paraId="56E48813" w14:textId="171C7C41" w:rsidR="00CB2AF4" w:rsidRDefault="00CB2AF4">
                      <w:r w:rsidRPr="00CB2AF4">
                        <w:t>Cam the Slam</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49979A1" wp14:editId="17D85311">
                <wp:simplePos x="0" y="0"/>
                <wp:positionH relativeFrom="column">
                  <wp:posOffset>1003300</wp:posOffset>
                </wp:positionH>
                <wp:positionV relativeFrom="paragraph">
                  <wp:posOffset>149225</wp:posOffset>
                </wp:positionV>
                <wp:extent cx="1143000" cy="355600"/>
                <wp:effectExtent l="0" t="0" r="12700" b="12700"/>
                <wp:wrapNone/>
                <wp:docPr id="206" name="Text Box 206"/>
                <wp:cNvGraphicFramePr/>
                <a:graphic xmlns:a="http://schemas.openxmlformats.org/drawingml/2006/main">
                  <a:graphicData uri="http://schemas.microsoft.com/office/word/2010/wordprocessingShape">
                    <wps:wsp>
                      <wps:cNvSpPr txBox="1"/>
                      <wps:spPr>
                        <a:xfrm>
                          <a:off x="0" y="0"/>
                          <a:ext cx="1143000" cy="355600"/>
                        </a:xfrm>
                        <a:prstGeom prst="rect">
                          <a:avLst/>
                        </a:prstGeom>
                        <a:solidFill>
                          <a:schemeClr val="lt1"/>
                        </a:solidFill>
                        <a:ln w="6350">
                          <a:solidFill>
                            <a:prstClr val="black"/>
                          </a:solidFill>
                        </a:ln>
                      </wps:spPr>
                      <wps:txbx>
                        <w:txbxContent>
                          <w:p w14:paraId="334BBFCA" w14:textId="6409CB70" w:rsidR="00CB2AF4" w:rsidRDefault="00CB2AF4">
                            <w:r>
                              <w:t>Nate the Great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979A1" id="Text Box 206" o:spid="_x0000_s1044" type="#_x0000_t202" style="position:absolute;margin-left:79pt;margin-top:11.75pt;width:90pt;height: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" fillcolor="white [3201]" strokeweight=".5pt">
                <v:textbox>
                  <w:txbxContent>
                    <w:p w14:paraId="334BBFCA" w14:textId="6409CB70" w:rsidR="00CB2AF4" w:rsidRDefault="00CB2AF4">
                      <w:r>
                        <w:t>Nate the Great</w:t>
                      </w:r>
                    </w:p>
                  </w:txbxContent>
                </v:textbox>
              </v:shape>
            </w:pict>
          </mc:Fallback>
        </mc:AlternateContent>
      </w:r>
    </w:p>
    <w:p w14:paraId="18B54BB4" w14:textId="7E26042D" w:rsidR="00D50671" w:rsidRDefault="00D50671"/>
    <w:p w14:paraId="137B3B5B" w14:textId="79A0DDCF" w:rsidR="00D50671" w:rsidRDefault="00D50671"/>
    <w:p w14:paraId="2B6A408B" w14:textId="10F17DC7" w:rsidR="00D50671" w:rsidRDefault="008F7695">
      <w:r>
        <w:rPr>
          <w:noProof/>
        </w:rPr>
        <mc:AlternateContent>
          <mc:Choice Requires="wps">
            <w:drawing>
              <wp:anchor distT="0" distB="0" distL="114300" distR="114300" simplePos="0" relativeHeight="251729920" behindDoc="0" locked="0" layoutInCell="1" allowOverlap="1" wp14:anchorId="1B7307A6" wp14:editId="6ECCD023">
                <wp:simplePos x="0" y="0"/>
                <wp:positionH relativeFrom="column">
                  <wp:posOffset>-50800</wp:posOffset>
                </wp:positionH>
                <wp:positionV relativeFrom="paragraph">
                  <wp:posOffset>220980</wp:posOffset>
                </wp:positionV>
                <wp:extent cx="7213600" cy="1435100"/>
                <wp:effectExtent l="0" t="0" r="12700" b="12700"/>
                <wp:wrapNone/>
                <wp:docPr id="209" name="Text Box 209"/>
                <wp:cNvGraphicFramePr/>
                <a:graphic xmlns:a="http://schemas.openxmlformats.org/drawingml/2006/main">
                  <a:graphicData uri="http://schemas.microsoft.com/office/word/2010/wordprocessingShape">
                    <wps:wsp>
                      <wps:cNvSpPr txBox="1"/>
                      <wps:spPr>
                        <a:xfrm>
                          <a:off x="0" y="0"/>
                          <a:ext cx="7213600" cy="1435100"/>
                        </a:xfrm>
                        <a:prstGeom prst="rect">
                          <a:avLst/>
                        </a:prstGeom>
                        <a:solidFill>
                          <a:schemeClr val="lt1"/>
                        </a:solidFill>
                        <a:ln w="6350">
                          <a:solidFill>
                            <a:prstClr val="black"/>
                          </a:solidFill>
                        </a:ln>
                      </wps:spPr>
                      <wps:txbx>
                        <w:txbxContent>
                          <w:p w14:paraId="7BA5F92A" w14:textId="58865D44" w:rsidR="008F7695" w:rsidRDefault="008F7695" w:rsidP="008F7695">
                            <w:r>
                              <w:t>We Are Waiting to Hear From You!</w:t>
                            </w:r>
                          </w:p>
                          <w:p w14:paraId="3EA5CA40" w14:textId="07649F5D" w:rsidR="008F7695" w:rsidRDefault="008F7695" w:rsidP="008F7695">
                            <w:r>
                              <w:t xml:space="preserve">      Sister A's Roaring Rapids was founded in 1998 in Northern California with 2 rafts and 2 tour guides.  It started as a small family operation and has now expanded to a staff of 16 tour guides, 25 rafts and spans 5 states.  With a love for the great outdoors and mother nature's power, we have rapids and other nature tours 52 weeks per year. It's always rapids time, somewhere.  We invite you to look at what we have to offer and take a chance on the greatest experience you will ever have... Come join us by Roaring on the Rapids with us soon.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307A6" id="Text Box 209" o:spid="_x0000_s1045" type="#_x0000_t202" style="position:absolute;margin-left:-4pt;margin-top:17.4pt;width:568pt;height:113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" fillcolor="white [3201]" strokeweight=".5pt">
                <v:textbox>
                  <w:txbxContent>
                    <w:p w14:paraId="7BA5F92A" w14:textId="58865D44" w:rsidR="008F7695" w:rsidRDefault="008F7695" w:rsidP="008F7695">
                      <w:r>
                        <w:t>We Are Waiting to Hear From You!</w:t>
                      </w:r>
                    </w:p>
                    <w:p w14:paraId="3EA5CA40" w14:textId="07649F5D" w:rsidR="008F7695" w:rsidRDefault="008F7695" w:rsidP="008F7695">
                      <w:r>
                        <w:t xml:space="preserve">      Sister A's Roaring Rapids was founded in 1998 in Northern California with 2 rafts and 2 tour guides.  It started as a small family operation and has now expanded to a staff of 16 tour guides, 25 rafts and spans 5 states.  With a love for the great outdoors and mother nature's power, we have rapids and other nature tours 52 weeks per year. It's always rapids time, somewhere.  We invite you to look at what we have to offer and take a chance on the greatest experience you will ever have... Come join us by Roaring on the Rapids with us soon.</w:t>
                      </w:r>
                    </w:p>
                  </w:txbxContent>
                </v:textbox>
              </v:shape>
            </w:pict>
          </mc:Fallback>
        </mc:AlternateContent>
      </w:r>
    </w:p>
    <w:p w14:paraId="392A60B7" w14:textId="7C4BF9C4" w:rsidR="00D50671" w:rsidRDefault="00D50671"/>
    <w:p w14:paraId="3C66BEEE" w14:textId="4CB78368" w:rsidR="00D50671" w:rsidRDefault="00D50671"/>
    <w:p w14:paraId="3739098B" w14:textId="222FEE64" w:rsidR="00D50671" w:rsidRDefault="00D50671"/>
    <w:p w14:paraId="23D94474" w14:textId="6123CC9D" w:rsidR="00D50671" w:rsidRDefault="00D50671"/>
    <w:p w14:paraId="356D7EE6" w14:textId="44AA0B8E" w:rsidR="00D50671" w:rsidRDefault="00D50671"/>
    <w:p w14:paraId="4A8A23CC" w14:textId="308C2173" w:rsidR="00D50671" w:rsidRDefault="00D50671"/>
    <w:p w14:paraId="0AEC188A" w14:textId="1F2307F2" w:rsidR="00D50671" w:rsidRDefault="00D50671"/>
    <w:p w14:paraId="6AC27A6E" w14:textId="7469024C" w:rsidR="00D50671" w:rsidRDefault="00627C26">
      <w:r>
        <w:rPr>
          <w:noProof/>
        </w:rPr>
        <mc:AlternateContent>
          <mc:Choice Requires="wps">
            <w:drawing>
              <wp:anchor distT="0" distB="0" distL="114300" distR="114300" simplePos="0" relativeHeight="251730944" behindDoc="0" locked="0" layoutInCell="1" allowOverlap="1" wp14:anchorId="0A99041F" wp14:editId="7BF23E46">
                <wp:simplePos x="0" y="0"/>
                <wp:positionH relativeFrom="column">
                  <wp:posOffset>4749800</wp:posOffset>
                </wp:positionH>
                <wp:positionV relativeFrom="paragraph">
                  <wp:posOffset>320040</wp:posOffset>
                </wp:positionV>
                <wp:extent cx="2235200" cy="800100"/>
                <wp:effectExtent l="0" t="0" r="12700" b="12700"/>
                <wp:wrapNone/>
                <wp:docPr id="210" name="Text Box 210"/>
                <wp:cNvGraphicFramePr/>
                <a:graphic xmlns:a="http://schemas.openxmlformats.org/drawingml/2006/main">
                  <a:graphicData uri="http://schemas.microsoft.com/office/word/2010/wordprocessingShape">
                    <wps:wsp>
                      <wps:cNvSpPr txBox="1"/>
                      <wps:spPr>
                        <a:xfrm>
                          <a:off x="0" y="0"/>
                          <a:ext cx="2235200" cy="800100"/>
                        </a:xfrm>
                        <a:prstGeom prst="rect">
                          <a:avLst/>
                        </a:prstGeom>
                        <a:solidFill>
                          <a:schemeClr val="lt1"/>
                        </a:solidFill>
                        <a:ln w="6350">
                          <a:solidFill>
                            <a:prstClr val="black"/>
                          </a:solidFill>
                        </a:ln>
                      </wps:spPr>
                      <wps:txbx>
                        <w:txbxContent>
                          <w:p w14:paraId="4A72F6C3" w14:textId="205B9F67" w:rsidR="008F7695" w:rsidRDefault="008F7695">
                            <w:r w:rsidRPr="008F7695">
                              <w:t>Reserve Your Trip Now</w:t>
                            </w:r>
                          </w:p>
                          <w:p w14:paraId="75FEF913" w14:textId="1AB9A709" w:rsidR="008F7695" w:rsidRDefault="008F7695">
                            <w:r w:rsidRPr="008F7695">
                              <w:t>Phone:  866-667-8411</w:t>
                            </w:r>
                          </w:p>
                          <w:p w14:paraId="5F49C707" w14:textId="5167F3B2" w:rsidR="008F7695" w:rsidRDefault="008F7695">
                            <w:r w:rsidRPr="008F7695">
                              <w:t>funrides@roaringrapidsRus.com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9041F" id="Text Box 210" o:spid="_x0000_s1046" type="#_x0000_t202" style="position:absolute;margin-left:374pt;margin-top:25.2pt;width:176pt;height: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" fillcolor="white [3201]" strokeweight=".5pt">
                <v:textbox>
                  <w:txbxContent>
                    <w:p w14:paraId="4A72F6C3" w14:textId="205B9F67" w:rsidR="008F7695" w:rsidRDefault="008F7695">
                      <w:r w:rsidRPr="008F7695">
                        <w:t>Reserve Your Trip Now</w:t>
                      </w:r>
                    </w:p>
                    <w:p w14:paraId="75FEF913" w14:textId="1AB9A709" w:rsidR="008F7695" w:rsidRDefault="008F7695">
                      <w:r w:rsidRPr="008F7695">
                        <w:t>Phone:  866-667-8411</w:t>
                      </w:r>
                    </w:p>
                    <w:p w14:paraId="5F49C707" w14:textId="5167F3B2" w:rsidR="008F7695" w:rsidRDefault="008F7695">
                      <w:r w:rsidRPr="008F7695">
                        <w:t>funrides@roaringrapidsRus.com</w:t>
                      </w:r>
                    </w:p>
                  </w:txbxContent>
                </v:textbox>
              </v:shape>
            </w:pict>
          </mc:Fallback>
        </mc:AlternateContent>
      </w:r>
      <w:r w:rsidR="008F7695">
        <w:rPr>
          <w:noProof/>
        </w:rPr>
        <mc:AlternateContent>
          <mc:Choice Requires="wps">
            <w:drawing>
              <wp:anchor distT="0" distB="0" distL="114300" distR="114300" simplePos="0" relativeHeight="251731968" behindDoc="0" locked="0" layoutInCell="1" allowOverlap="1" wp14:anchorId="55C55D58" wp14:editId="7B8A1E7C">
                <wp:simplePos x="0" y="0"/>
                <wp:positionH relativeFrom="column">
                  <wp:posOffset>2857500</wp:posOffset>
                </wp:positionH>
                <wp:positionV relativeFrom="paragraph">
                  <wp:posOffset>650240</wp:posOffset>
                </wp:positionV>
                <wp:extent cx="1282700" cy="482600"/>
                <wp:effectExtent l="0" t="0" r="12700" b="12700"/>
                <wp:wrapNone/>
                <wp:docPr id="211" name="Text Box 211"/>
                <wp:cNvGraphicFramePr/>
                <a:graphic xmlns:a="http://schemas.openxmlformats.org/drawingml/2006/main">
                  <a:graphicData uri="http://schemas.microsoft.com/office/word/2010/wordprocessingShape">
                    <wps:wsp>
                      <wps:cNvSpPr txBox="1"/>
                      <wps:spPr>
                        <a:xfrm>
                          <a:off x="0" y="0"/>
                          <a:ext cx="1282700" cy="482600"/>
                        </a:xfrm>
                        <a:prstGeom prst="rect">
                          <a:avLst/>
                        </a:prstGeom>
                        <a:solidFill>
                          <a:schemeClr val="lt1"/>
                        </a:solidFill>
                        <a:ln w="6350">
                          <a:solidFill>
                            <a:prstClr val="black"/>
                          </a:solidFill>
                        </a:ln>
                      </wps:spPr>
                      <wps:txbx>
                        <w:txbxContent>
                          <w:p w14:paraId="40C72A2F" w14:textId="3DAE12D1" w:rsidR="008F7695" w:rsidRDefault="008F7695">
                            <w:r w:rsidRPr="008F7695">
                              <w:t>We Proudly Take: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C55D58" id="Text Box 211" o:spid="_x0000_s1047" type="#_x0000_t202" style="position:absolute;margin-left:225pt;margin-top:51.2pt;width:101pt;height:3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" fillcolor="white [3201]" strokeweight=".5pt">
                <v:textbox>
                  <w:txbxContent>
                    <w:p w14:paraId="40C72A2F" w14:textId="3DAE12D1" w:rsidR="008F7695" w:rsidRDefault="008F7695">
                      <w:r w:rsidRPr="008F7695">
                        <w:t>We Proudly Take:</w:t>
                      </w:r>
                    </w:p>
                  </w:txbxContent>
                </v:textbox>
              </v:shape>
            </w:pict>
          </mc:Fallback>
        </mc:AlternateContent>
      </w:r>
    </w:p>
    <w:sectPr w:rsidR="00D50671" w:rsidSect="00BD7B08">
      <w:headerReference w:type="default" r:id="rId33"/>
      <w:footerReference w:type="default" r:id="rId3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82FF3" w14:textId="77777777" w:rsidR="00385A18" w:rsidRDefault="00385A18" w:rsidP="00635423">
      <w:r>
        <w:separator/>
      </w:r>
    </w:p>
  </w:endnote>
  <w:endnote w:type="continuationSeparator" w:id="0">
    <w:p w14:paraId="07C66737" w14:textId="77777777" w:rsidR="00385A18" w:rsidRDefault="00385A18" w:rsidP="0063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alkduster">
    <w:altName w:val="﷽﷽﷽﷽﷽﷽﷽﷽ter"/>
    <w:panose1 w:val="03050602040202020205"/>
    <w:charset w:val="4D"/>
    <w:family w:val="script"/>
    <w:pitch w:val="variable"/>
    <w:sig w:usb0="80000023" w:usb1="00000000" w:usb2="00000000" w:usb3="00000000" w:csb0="00000001" w:csb1="00000000"/>
  </w:font>
  <w:font w:name="Bradley Hand">
    <w:panose1 w:val="00000700000000000000"/>
    <w:charset w:val="4D"/>
    <w:family w:val="auto"/>
    <w:pitch w:val="variable"/>
    <w:sig w:usb0="800000FF" w:usb1="5000204A" w:usb2="00000000" w:usb3="00000000" w:csb0="00000111" w:csb1="00000000"/>
  </w:font>
  <w:font w:name="Aparajita">
    <w:panose1 w:val="02020603050405020304"/>
    <w:charset w:val="00"/>
    <w:family w:val="roman"/>
    <w:pitch w:val="variable"/>
    <w:sig w:usb0="00008003" w:usb1="00000000" w:usb2="00000000" w:usb3="00000000" w:csb0="00000001" w:csb1="00000000"/>
  </w:font>
  <w:font w:name="Charter">
    <w:panose1 w:val="02040503050506020203"/>
    <w:charset w:val="00"/>
    <w:family w:val="roman"/>
    <w:pitch w:val="variable"/>
    <w:sig w:usb0="800000AF" w:usb1="1000204A" w:usb2="00000000" w:usb3="00000000" w:csb0="00000011" w:csb1="00000000"/>
  </w:font>
  <w:font w:name="Times New Roman (Body CS)">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C87B1" w14:textId="77777777" w:rsidR="00BA533F" w:rsidRDefault="00BA533F">
    <w:pPr>
      <w:pStyle w:val="Footer"/>
    </w:pPr>
    <w:r>
      <w:rPr>
        <w:noProof/>
      </w:rPr>
      <mc:AlternateContent>
        <mc:Choice Requires="wps">
          <w:drawing>
            <wp:anchor distT="0" distB="0" distL="114300" distR="114300" simplePos="0" relativeHeight="251679744" behindDoc="0" locked="0" layoutInCell="1" allowOverlap="1" wp14:anchorId="3FF12202" wp14:editId="2FFFCB48">
              <wp:simplePos x="0" y="0"/>
              <wp:positionH relativeFrom="column">
                <wp:posOffset>-406400</wp:posOffset>
              </wp:positionH>
              <wp:positionV relativeFrom="paragraph">
                <wp:posOffset>29210</wp:posOffset>
              </wp:positionV>
              <wp:extent cx="7767955" cy="685800"/>
              <wp:effectExtent l="0" t="0" r="17145" b="127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7955" cy="68580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4163D54A" w14:textId="2C4BA758" w:rsidR="00BA533F" w:rsidRDefault="00754756" w:rsidP="00BA533F">
                          <w:r w:rsidRPr="00FD354E">
                            <w:rPr>
                              <w:sz w:val="16"/>
                              <w:szCs w:val="16"/>
                            </w:rPr>
                            <w:t>C  2020 Sister A’s Rolling Rapids   Sister A  WDD130-14</w:t>
                          </w:r>
                          <w:r>
                            <w:t xml:space="preserve">                 Contact Us           Site Plan                                 </w:t>
                          </w:r>
                          <w:r w:rsidRPr="003F644B">
                            <w:rPr>
                              <w:noProof/>
                            </w:rPr>
                            <w:drawing>
                              <wp:inline distT="0" distB="0" distL="0" distR="0" wp14:anchorId="7F0615D0" wp14:editId="277FCE6A">
                                <wp:extent cx="444500" cy="372110"/>
                                <wp:effectExtent l="0" t="0" r="0" b="0"/>
                                <wp:docPr id="29" name="Picture 13"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picture containing drawing&#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6958" cy="374168"/>
                                        </a:xfrm>
                                        <a:prstGeom prst="rect">
                                          <a:avLst/>
                                        </a:prstGeom>
                                        <a:noFill/>
                                        <a:ln>
                                          <a:noFill/>
                                        </a:ln>
                                      </pic:spPr>
                                    </pic:pic>
                                  </a:graphicData>
                                </a:graphic>
                              </wp:inline>
                            </w:drawing>
                          </w:r>
                          <w:r>
                            <w:t xml:space="preserve">       </w:t>
                          </w:r>
                          <w:r w:rsidRPr="00B9335A">
                            <w:rPr>
                              <w:noProof/>
                            </w:rPr>
                            <w:drawing>
                              <wp:inline distT="0" distB="0" distL="0" distR="0" wp14:anchorId="2D64A780" wp14:editId="097A9F69">
                                <wp:extent cx="431800" cy="368101"/>
                                <wp:effectExtent l="0" t="0" r="0" b="635"/>
                                <wp:docPr id="26" name="Picture 12"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picture containing drawing&#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8693" cy="391027"/>
                                        </a:xfrm>
                                        <a:prstGeom prst="rect">
                                          <a:avLst/>
                                        </a:prstGeom>
                                        <a:noFill/>
                                        <a:ln>
                                          <a:noFill/>
                                        </a:ln>
                                      </pic:spPr>
                                    </pic:pic>
                                  </a:graphicData>
                                </a:graphic>
                              </wp:inline>
                            </w:drawing>
                          </w:r>
                          <w:r>
                            <w:t xml:space="preserve">      </w:t>
                          </w:r>
                          <w:r w:rsidRPr="009C0F41">
                            <w:rPr>
                              <w:noProof/>
                            </w:rPr>
                            <w:drawing>
                              <wp:inline distT="0" distB="0" distL="0" distR="0" wp14:anchorId="2DB6E75B" wp14:editId="5CD66BDE">
                                <wp:extent cx="444500" cy="368300"/>
                                <wp:effectExtent l="0" t="0" r="0" b="0"/>
                                <wp:docPr id="25" name="Picture 25" descr="A picture containing whe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wheel&#10;&#10;Description automatically generated"/>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5065" cy="3687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12202" id="Rectangle 2" o:spid="_x0000_s1055" style="position:absolute;margin-left:-32pt;margin-top:2.3pt;width:611.65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" fillcolor="#203864" strokecolor="#2f528f" strokeweight="1pt">
              <v:path arrowok="t"/>
              <v:textbox>
                <w:txbxContent>
                  <w:p w14:paraId="4163D54A" w14:textId="2C4BA758" w:rsidR="00BA533F" w:rsidRDefault="00754756" w:rsidP="00BA533F">
                    <w:r w:rsidRPr="00FD354E">
                      <w:rPr>
                        <w:sz w:val="16"/>
                        <w:szCs w:val="16"/>
                      </w:rPr>
                      <w:t>C  2020 Sister A’s Rolling Rapids   Sister A  WDD130-14</w:t>
                    </w:r>
                    <w:r>
                      <w:t xml:space="preserve">                 Contact Us           Site Plan                                 </w:t>
                    </w:r>
                    <w:r w:rsidRPr="003F644B">
                      <w:rPr>
                        <w:noProof/>
                      </w:rPr>
                      <w:drawing>
                        <wp:inline distT="0" distB="0" distL="0" distR="0" wp14:anchorId="7F0615D0" wp14:editId="277FCE6A">
                          <wp:extent cx="444500" cy="372110"/>
                          <wp:effectExtent l="0" t="0" r="0" b="0"/>
                          <wp:docPr id="29" name="Picture 13"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picture containing drawing&#10;&#10;Description automatically generated"/>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6958" cy="374168"/>
                                  </a:xfrm>
                                  <a:prstGeom prst="rect">
                                    <a:avLst/>
                                  </a:prstGeom>
                                  <a:noFill/>
                                  <a:ln>
                                    <a:noFill/>
                                  </a:ln>
                                </pic:spPr>
                              </pic:pic>
                            </a:graphicData>
                          </a:graphic>
                        </wp:inline>
                      </w:drawing>
                    </w:r>
                    <w:r>
                      <w:t xml:space="preserve">       </w:t>
                    </w:r>
                    <w:r w:rsidRPr="00B9335A">
                      <w:rPr>
                        <w:noProof/>
                      </w:rPr>
                      <w:drawing>
                        <wp:inline distT="0" distB="0" distL="0" distR="0" wp14:anchorId="2D64A780" wp14:editId="097A9F69">
                          <wp:extent cx="431800" cy="368101"/>
                          <wp:effectExtent l="0" t="0" r="0" b="635"/>
                          <wp:docPr id="26" name="Picture 12" descr="A picture containing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A picture containing drawing&#10;&#10;Description automatically generated"/>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8693" cy="391027"/>
                                  </a:xfrm>
                                  <a:prstGeom prst="rect">
                                    <a:avLst/>
                                  </a:prstGeom>
                                  <a:noFill/>
                                  <a:ln>
                                    <a:noFill/>
                                  </a:ln>
                                </pic:spPr>
                              </pic:pic>
                            </a:graphicData>
                          </a:graphic>
                        </wp:inline>
                      </w:drawing>
                    </w:r>
                    <w:r>
                      <w:t xml:space="preserve">      </w:t>
                    </w:r>
                    <w:r w:rsidRPr="009C0F41">
                      <w:rPr>
                        <w:noProof/>
                      </w:rPr>
                      <w:drawing>
                        <wp:inline distT="0" distB="0" distL="0" distR="0" wp14:anchorId="2DB6E75B" wp14:editId="5CD66BDE">
                          <wp:extent cx="444500" cy="368300"/>
                          <wp:effectExtent l="0" t="0" r="0" b="0"/>
                          <wp:docPr id="25" name="Picture 25" descr="A picture containing whee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wheel&#10;&#10;Description automatically generated"/>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5065" cy="368768"/>
                                  </a:xfrm>
                                  <a:prstGeom prst="rect">
                                    <a:avLst/>
                                  </a:prstGeom>
                                  <a:noFill/>
                                  <a:ln>
                                    <a:noFill/>
                                  </a:ln>
                                </pic:spPr>
                              </pic:pic>
                            </a:graphicData>
                          </a:graphic>
                        </wp:inline>
                      </w:drawing>
                    </w:r>
                  </w:p>
                </w:txbxContent>
              </v:textbox>
            </v:rect>
          </w:pict>
        </mc:Fallback>
      </mc:AlternateContent>
    </w:r>
  </w:p>
  <w:p w14:paraId="7A7E45D3" w14:textId="77777777" w:rsidR="006C5209" w:rsidRDefault="006C5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98960" w14:textId="77777777" w:rsidR="00385A18" w:rsidRDefault="00385A18" w:rsidP="00635423">
      <w:r>
        <w:separator/>
      </w:r>
    </w:p>
  </w:footnote>
  <w:footnote w:type="continuationSeparator" w:id="0">
    <w:p w14:paraId="39E0E190" w14:textId="77777777" w:rsidR="00385A18" w:rsidRDefault="00385A18" w:rsidP="00635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5AF5E" w14:textId="03EBB768" w:rsidR="006C5209" w:rsidRDefault="006D3349">
    <w:pPr>
      <w:pStyle w:val="Header"/>
    </w:pPr>
    <w:r>
      <w:rPr>
        <w:noProof/>
      </w:rPr>
      <mc:AlternateContent>
        <mc:Choice Requires="wps">
          <w:drawing>
            <wp:anchor distT="0" distB="0" distL="114300" distR="114300" simplePos="0" relativeHeight="251687936" behindDoc="0" locked="0" layoutInCell="1" allowOverlap="1" wp14:anchorId="208278EC" wp14:editId="2DA44F60">
              <wp:simplePos x="0" y="0"/>
              <wp:positionH relativeFrom="column">
                <wp:posOffset>5946140</wp:posOffset>
              </wp:positionH>
              <wp:positionV relativeFrom="paragraph">
                <wp:posOffset>127000</wp:posOffset>
              </wp:positionV>
              <wp:extent cx="1417955" cy="406400"/>
              <wp:effectExtent l="0" t="0" r="17145" b="1270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7955"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44C28E6D" w14:textId="77777777" w:rsidR="006D3349" w:rsidRPr="00602EBD" w:rsidRDefault="006D3349" w:rsidP="006D3349">
                          <w:pPr>
                            <w:jc w:val="center"/>
                            <w:rPr>
                              <w:rFonts w:ascii="Charter" w:hAnsi="Charter" w:cs="Times New Roman (Body CS)"/>
                              <w:b/>
                              <w:i/>
                              <w:color w:val="3B3838"/>
                              <w:sz w:val="40"/>
                            </w:rPr>
                          </w:pPr>
                          <w:r>
                            <w:rPr>
                              <w:rFonts w:ascii="Charter" w:hAnsi="Charter" w:cs="Times New Roman (Body CS)"/>
                              <w:b/>
                              <w:i/>
                              <w:color w:val="3B3838"/>
                              <w:sz w:val="40"/>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08278EC" id="_x0000_t202" coordsize="21600,21600" o:spt="202" path="m,l,21600r21600,l21600,xe">
              <v:stroke joinstyle="miter"/>
              <v:path gradientshapeok="t" o:connecttype="rect"/>
            </v:shapetype>
            <v:shape id="Text Box 24" o:spid="_x0000_s1048" type="#_x0000_t202" style="position:absolute;margin-left:468.2pt;margin-top:10pt;width:111.65pt;height: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" fillcolor="window" strokecolor="windowText" strokeweight="1pt">
              <v:fill color2="#dae3f3" rotate="t" colors="0 window;24904f window" focus="100%" type="gradient"/>
              <v:path arrowok="t"/>
              <v:textbox>
                <w:txbxContent>
                  <w:p w14:paraId="44C28E6D" w14:textId="77777777" w:rsidR="006D3349" w:rsidRPr="00602EBD" w:rsidRDefault="006D3349" w:rsidP="006D3349">
                    <w:pPr>
                      <w:jc w:val="center"/>
                      <w:rPr>
                        <w:rFonts w:ascii="Charter" w:hAnsi="Charter" w:cs="Times New Roman (Body CS)"/>
                        <w:b/>
                        <w:i/>
                        <w:color w:val="3B3838"/>
                        <w:sz w:val="40"/>
                      </w:rPr>
                    </w:pPr>
                    <w:r>
                      <w:rPr>
                        <w:rFonts w:ascii="Charter" w:hAnsi="Charter" w:cs="Times New Roman (Body CS)"/>
                        <w:b/>
                        <w:i/>
                        <w:color w:val="3B3838"/>
                        <w:sz w:val="40"/>
                      </w:rPr>
                      <w:t>Site Plan</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6C19F53" wp14:editId="2A112490">
              <wp:simplePos x="0" y="0"/>
              <wp:positionH relativeFrom="column">
                <wp:posOffset>4367530</wp:posOffset>
              </wp:positionH>
              <wp:positionV relativeFrom="paragraph">
                <wp:posOffset>129540</wp:posOffset>
              </wp:positionV>
              <wp:extent cx="1417955" cy="406400"/>
              <wp:effectExtent l="0" t="0" r="17145" b="127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7955"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2376CF6D"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C19F53" id="Text Box 20" o:spid="_x0000_s1049" type="#_x0000_t202" style="position:absolute;margin-left:343.9pt;margin-top:10.2pt;width:111.65pt;height: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" fillcolor="window" strokecolor="windowText" strokeweight="1pt">
              <v:fill color2="#dae3f3" rotate="t" colors="0 window;24904f window" focus="100%" type="gradient"/>
              <v:path arrowok="t"/>
              <v:textbox>
                <w:txbxContent>
                  <w:p w14:paraId="2376CF6D"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About Us</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5F8F901" wp14:editId="04E7CDC7">
              <wp:simplePos x="0" y="0"/>
              <wp:positionH relativeFrom="column">
                <wp:posOffset>2311400</wp:posOffset>
              </wp:positionH>
              <wp:positionV relativeFrom="paragraph">
                <wp:posOffset>127000</wp:posOffset>
              </wp:positionV>
              <wp:extent cx="1930400" cy="406400"/>
              <wp:effectExtent l="0" t="0" r="12700" b="1270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0"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7EDF09EB"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Rivers</w:t>
                          </w:r>
                          <w:r>
                            <w:rPr>
                              <w:rFonts w:ascii="Charter" w:hAnsi="Charter" w:cs="Times New Roman (Body CS)"/>
                              <w:b/>
                              <w:i/>
                              <w:color w:val="3B3838"/>
                              <w:sz w:val="40"/>
                            </w:rPr>
                            <w:t xml:space="preserve"> n 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5F8F901" id="Text Box 17" o:spid="_x0000_s1050" type="#_x0000_t202" style="position:absolute;margin-left:182pt;margin-top:10pt;width:152pt;height: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" fillcolor="window" strokecolor="windowText" strokeweight="1pt">
              <v:fill color2="#dae3f3" rotate="t" colors="0 window;24904f window" focus="100%" type="gradient"/>
              <v:path arrowok="t"/>
              <v:textbox>
                <w:txbxContent>
                  <w:p w14:paraId="7EDF09EB"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Rivers</w:t>
                    </w:r>
                    <w:r>
                      <w:rPr>
                        <w:rFonts w:ascii="Charter" w:hAnsi="Charter" w:cs="Times New Roman (Body CS)"/>
                        <w:b/>
                        <w:i/>
                        <w:color w:val="3B3838"/>
                        <w:sz w:val="40"/>
                      </w:rPr>
                      <w:t xml:space="preserve"> n Rates</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EE909BA" wp14:editId="0923E194">
              <wp:simplePos x="0" y="0"/>
              <wp:positionH relativeFrom="column">
                <wp:posOffset>968375</wp:posOffset>
              </wp:positionH>
              <wp:positionV relativeFrom="paragraph">
                <wp:posOffset>127000</wp:posOffset>
              </wp:positionV>
              <wp:extent cx="1236345" cy="406400"/>
              <wp:effectExtent l="0" t="0" r="8255" b="1270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6345"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7F583785"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E909BA" id="Text Box 11" o:spid="_x0000_s1051" type="#_x0000_t202" style="position:absolute;margin-left:76.25pt;margin-top:10pt;width:97.35pt;height: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" fillcolor="window" strokecolor="windowText" strokeweight="1pt">
              <v:fill color2="#dae3f3" rotate="t" colors="0 window;24904f window" focus="100%" type="gradient"/>
              <v:path arrowok="t"/>
              <v:textbox>
                <w:txbxContent>
                  <w:p w14:paraId="7F583785" w14:textId="77777777" w:rsidR="006D3349" w:rsidRPr="00602EBD" w:rsidRDefault="006D3349" w:rsidP="006D3349">
                    <w:pPr>
                      <w:jc w:val="center"/>
                      <w:rPr>
                        <w:rFonts w:ascii="Charter" w:hAnsi="Charter" w:cs="Times New Roman (Body CS)"/>
                        <w:b/>
                        <w:i/>
                        <w:color w:val="3B3838"/>
                        <w:sz w:val="40"/>
                      </w:rPr>
                    </w:pPr>
                    <w:r w:rsidRPr="00602EBD">
                      <w:rPr>
                        <w:rFonts w:ascii="Charter" w:hAnsi="Charter" w:cs="Times New Roman (Body CS)"/>
                        <w:b/>
                        <w:i/>
                        <w:color w:val="3B3838"/>
                        <w:sz w:val="40"/>
                      </w:rPr>
                      <w:t>Home</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E25FF88" wp14:editId="50E2320A">
              <wp:simplePos x="0" y="0"/>
              <wp:positionH relativeFrom="column">
                <wp:posOffset>825500</wp:posOffset>
              </wp:positionH>
              <wp:positionV relativeFrom="paragraph">
                <wp:posOffset>63500</wp:posOffset>
              </wp:positionV>
              <wp:extent cx="7188200" cy="591820"/>
              <wp:effectExtent l="0" t="0" r="12700" b="1778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88200" cy="591820"/>
                      </a:xfrm>
                      <a:prstGeom prst="rect">
                        <a:avLst/>
                      </a:prstGeom>
                      <a:solidFill>
                        <a:srgbClr val="5B9BD5">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AE6B94" id="Rectangle 3" o:spid="_x0000_s1026" style="position:absolute;margin-left:65pt;margin-top:5pt;width:566pt;height:4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" fillcolor="#1f4e79" strokecolor="#2f528f" strokeweight="1pt">
              <v:path arrowok="t"/>
            </v:rect>
          </w:pict>
        </mc:Fallback>
      </mc:AlternateContent>
    </w:r>
    <w:r w:rsidR="006C5209">
      <w:rPr>
        <w:noProof/>
      </w:rPr>
      <mc:AlternateContent>
        <mc:Choice Requires="wps">
          <w:drawing>
            <wp:anchor distT="0" distB="0" distL="114300" distR="114300" simplePos="0" relativeHeight="251675648" behindDoc="0" locked="0" layoutInCell="1" allowOverlap="1" wp14:anchorId="267193D3" wp14:editId="6E40BCCC">
              <wp:simplePos x="0" y="0"/>
              <wp:positionH relativeFrom="column">
                <wp:posOffset>5282353</wp:posOffset>
              </wp:positionH>
              <wp:positionV relativeFrom="paragraph">
                <wp:posOffset>100965</wp:posOffset>
              </wp:positionV>
              <wp:extent cx="1320800" cy="406400"/>
              <wp:effectExtent l="0" t="0" r="12700" b="1270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0800"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66005823"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About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67193D3" id="Text Box 75" o:spid="_x0000_s1052" type="#_x0000_t202" style="position:absolute;margin-left:415.95pt;margin-top:7.95pt;width:104pt;height: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" fillcolor="window" strokecolor="windowText" strokeweight="1pt">
              <v:fill color2="#dae3f3" rotate="t" colors="0 window;24904f window" focus="100%" type="gradient"/>
              <v:path arrowok="t"/>
              <v:textbox>
                <w:txbxContent>
                  <w:p w14:paraId="66005823"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About Us</w:t>
                    </w:r>
                  </w:p>
                </w:txbxContent>
              </v:textbox>
            </v:shape>
          </w:pict>
        </mc:Fallback>
      </mc:AlternateContent>
    </w:r>
    <w:r w:rsidR="006C5209">
      <w:rPr>
        <w:noProof/>
      </w:rPr>
      <mc:AlternateContent>
        <mc:Choice Requires="wps">
          <w:drawing>
            <wp:anchor distT="0" distB="0" distL="114300" distR="114300" simplePos="0" relativeHeight="251674624" behindDoc="0" locked="0" layoutInCell="1" allowOverlap="1" wp14:anchorId="4497D253" wp14:editId="0F6C8981">
              <wp:simplePos x="0" y="0"/>
              <wp:positionH relativeFrom="column">
                <wp:posOffset>3572722</wp:posOffset>
              </wp:positionH>
              <wp:positionV relativeFrom="paragraph">
                <wp:posOffset>100965</wp:posOffset>
              </wp:positionV>
              <wp:extent cx="1185333" cy="406400"/>
              <wp:effectExtent l="0" t="0" r="8890" b="1270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85333"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23BAB8A2"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Rivers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97D253" id="Text Box 76" o:spid="_x0000_s1053" type="#_x0000_t202" style="position:absolute;margin-left:281.3pt;margin-top:7.95pt;width:93.35pt;height: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" fillcolor="window" strokecolor="windowText" strokeweight="1pt">
              <v:fill color2="#dae3f3" rotate="t" colors="0 window;24904f window" focus="100%" type="gradient"/>
              <v:path arrowok="t"/>
              <v:textbox>
                <w:txbxContent>
                  <w:p w14:paraId="23BAB8A2"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Rivers</w:t>
                    </w:r>
                  </w:p>
                </w:txbxContent>
              </v:textbox>
            </v:shape>
          </w:pict>
        </mc:Fallback>
      </mc:AlternateContent>
    </w:r>
    <w:r w:rsidR="006C5209">
      <w:rPr>
        <w:noProof/>
      </w:rPr>
      <mc:AlternateContent>
        <mc:Choice Requires="wps">
          <w:drawing>
            <wp:anchor distT="0" distB="0" distL="114300" distR="114300" simplePos="0" relativeHeight="251673600" behindDoc="0" locked="0" layoutInCell="1" allowOverlap="1" wp14:anchorId="51E3DB0D" wp14:editId="2D575C9D">
              <wp:simplePos x="0" y="0"/>
              <wp:positionH relativeFrom="column">
                <wp:posOffset>1760220</wp:posOffset>
              </wp:positionH>
              <wp:positionV relativeFrom="paragraph">
                <wp:posOffset>101601</wp:posOffset>
              </wp:positionV>
              <wp:extent cx="1151467" cy="406400"/>
              <wp:effectExtent l="0" t="0" r="17145" b="1270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467" cy="406400"/>
                      </a:xfrm>
                      <a:prstGeom prst="rect">
                        <a:avLst/>
                      </a:prstGeom>
                      <a:gradFill flip="none" rotWithShape="1">
                        <a:gsLst>
                          <a:gs pos="93000">
                            <a:srgbClr val="4472C4">
                              <a:lumMod val="20000"/>
                              <a:lumOff val="80000"/>
                            </a:srgbClr>
                          </a:gs>
                          <a:gs pos="38000">
                            <a:sysClr val="window" lastClr="FFFFFF"/>
                          </a:gs>
                        </a:gsLst>
                        <a:lin ang="5400000" scaled="1"/>
                        <a:tileRect/>
                      </a:gradFill>
                      <a:ln w="12700" cap="flat" cmpd="sng" algn="ctr">
                        <a:solidFill>
                          <a:sysClr val="windowText" lastClr="000000"/>
                        </a:solidFill>
                        <a:prstDash val="solid"/>
                        <a:miter lim="800000"/>
                      </a:ln>
                      <a:effectLst/>
                    </wps:spPr>
                    <wps:txbx>
                      <w:txbxContent>
                        <w:p w14:paraId="27864A9E"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E3DB0D" id="Text Box 77" o:spid="_x0000_s1054" type="#_x0000_t202" style="position:absolute;margin-left:138.6pt;margin-top:8pt;width:90.65pt;height: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" fillcolor="window" strokecolor="windowText" strokeweight="1pt">
              <v:fill color2="#dae3f3" rotate="t" colors="0 window;24904f window" focus="100%" type="gradient"/>
              <v:path arrowok="t"/>
              <v:textbox>
                <w:txbxContent>
                  <w:p w14:paraId="27864A9E" w14:textId="77777777" w:rsidR="006C5209" w:rsidRPr="00602EBD" w:rsidRDefault="006C5209" w:rsidP="0077557B">
                    <w:pPr>
                      <w:jc w:val="center"/>
                      <w:rPr>
                        <w:rFonts w:ascii="Charter" w:hAnsi="Charter" w:cs="Times New Roman (Body CS)"/>
                        <w:b/>
                        <w:i/>
                        <w:color w:val="3B3838"/>
                        <w:sz w:val="40"/>
                      </w:rPr>
                    </w:pPr>
                    <w:r w:rsidRPr="00602EBD">
                      <w:rPr>
                        <w:rFonts w:ascii="Charter" w:hAnsi="Charter" w:cs="Times New Roman (Body CS)"/>
                        <w:b/>
                        <w:i/>
                        <w:color w:val="3B3838"/>
                        <w:sz w:val="40"/>
                      </w:rPr>
                      <w:t>Home</w:t>
                    </w:r>
                  </w:p>
                </w:txbxContent>
              </v:textbox>
            </v:shape>
          </w:pict>
        </mc:Fallback>
      </mc:AlternateContent>
    </w:r>
    <w:r w:rsidR="006C5209">
      <w:t xml:space="preserve"> </w:t>
    </w:r>
    <w:r w:rsidR="006C5209" w:rsidRPr="009D44F4">
      <w:rPr>
        <w:noProof/>
      </w:rPr>
      <w:drawing>
        <wp:inline distT="0" distB="0" distL="0" distR="0" wp14:anchorId="5E46E840" wp14:editId="2E59DC31">
          <wp:extent cx="714460" cy="714460"/>
          <wp:effectExtent l="0" t="0" r="0" b="0"/>
          <wp:docPr id="8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
                  <pic:cNvPicPr>
                    <a:picLocks/>
                  </pic:cNvPicPr>
                </pic:nvPicPr>
                <pic:blipFill>
                  <a:blip r:embed="rId1">
                    <a:extLst>
                      <a:ext uri="{28A0092B-C50C-407E-A947-70E740481C1C}">
                        <a14:useLocalDpi xmlns:a14="http://schemas.microsoft.com/office/drawing/2010/main" val="0"/>
                      </a:ext>
                    </a:extLst>
                  </a:blip>
                  <a:stretch>
                    <a:fillRect/>
                  </a:stretch>
                </pic:blipFill>
                <pic:spPr bwMode="auto">
                  <a:xfrm>
                    <a:off x="0" y="0"/>
                    <a:ext cx="714460" cy="714460"/>
                  </a:xfrm>
                  <a:prstGeom prst="rect">
                    <a:avLst/>
                  </a:prstGeom>
                  <a:noFill/>
                  <a:ln>
                    <a:noFill/>
                  </a:ln>
                </pic:spPr>
              </pic:pic>
            </a:graphicData>
          </a:graphic>
        </wp:inline>
      </w:drawing>
    </w:r>
    <w:r w:rsidR="006C5209">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2B6"/>
    <w:rsid w:val="000214C0"/>
    <w:rsid w:val="00053AE3"/>
    <w:rsid w:val="0006075A"/>
    <w:rsid w:val="00063357"/>
    <w:rsid w:val="00065F6E"/>
    <w:rsid w:val="000B1B2E"/>
    <w:rsid w:val="0013389A"/>
    <w:rsid w:val="00140D37"/>
    <w:rsid w:val="00150686"/>
    <w:rsid w:val="001654BE"/>
    <w:rsid w:val="00180F08"/>
    <w:rsid w:val="00197852"/>
    <w:rsid w:val="001F05E5"/>
    <w:rsid w:val="002217FE"/>
    <w:rsid w:val="002437D4"/>
    <w:rsid w:val="00243E96"/>
    <w:rsid w:val="002444ED"/>
    <w:rsid w:val="00245031"/>
    <w:rsid w:val="00264388"/>
    <w:rsid w:val="00291531"/>
    <w:rsid w:val="002A3590"/>
    <w:rsid w:val="002A43FD"/>
    <w:rsid w:val="002E2114"/>
    <w:rsid w:val="00311DB7"/>
    <w:rsid w:val="00334601"/>
    <w:rsid w:val="00335B11"/>
    <w:rsid w:val="00346B11"/>
    <w:rsid w:val="00362120"/>
    <w:rsid w:val="00385A18"/>
    <w:rsid w:val="00386056"/>
    <w:rsid w:val="003A2DCC"/>
    <w:rsid w:val="003D2625"/>
    <w:rsid w:val="003F234F"/>
    <w:rsid w:val="003F2F08"/>
    <w:rsid w:val="004037F9"/>
    <w:rsid w:val="00462C21"/>
    <w:rsid w:val="004C4FD8"/>
    <w:rsid w:val="004D00C8"/>
    <w:rsid w:val="00503BC8"/>
    <w:rsid w:val="00506CE0"/>
    <w:rsid w:val="00512638"/>
    <w:rsid w:val="00526F0D"/>
    <w:rsid w:val="00535A5C"/>
    <w:rsid w:val="00552422"/>
    <w:rsid w:val="00554903"/>
    <w:rsid w:val="0056489D"/>
    <w:rsid w:val="0057033A"/>
    <w:rsid w:val="00585EF5"/>
    <w:rsid w:val="005A1067"/>
    <w:rsid w:val="005A6EB5"/>
    <w:rsid w:val="005B51F5"/>
    <w:rsid w:val="005E738C"/>
    <w:rsid w:val="005F35B1"/>
    <w:rsid w:val="00602A22"/>
    <w:rsid w:val="00602EBD"/>
    <w:rsid w:val="00627C26"/>
    <w:rsid w:val="00635423"/>
    <w:rsid w:val="006525E3"/>
    <w:rsid w:val="00656186"/>
    <w:rsid w:val="00663D81"/>
    <w:rsid w:val="006732F4"/>
    <w:rsid w:val="006A181C"/>
    <w:rsid w:val="006A6A4A"/>
    <w:rsid w:val="006C5209"/>
    <w:rsid w:val="006D3349"/>
    <w:rsid w:val="006E7379"/>
    <w:rsid w:val="006F011D"/>
    <w:rsid w:val="007024AC"/>
    <w:rsid w:val="007035DD"/>
    <w:rsid w:val="00715649"/>
    <w:rsid w:val="00743D11"/>
    <w:rsid w:val="00754756"/>
    <w:rsid w:val="00755784"/>
    <w:rsid w:val="00764DB8"/>
    <w:rsid w:val="0077557B"/>
    <w:rsid w:val="00783F4D"/>
    <w:rsid w:val="00791A0C"/>
    <w:rsid w:val="007C3DC4"/>
    <w:rsid w:val="007F72A1"/>
    <w:rsid w:val="00803767"/>
    <w:rsid w:val="00810919"/>
    <w:rsid w:val="0082215E"/>
    <w:rsid w:val="00876AFB"/>
    <w:rsid w:val="008851A3"/>
    <w:rsid w:val="008A5DA4"/>
    <w:rsid w:val="008B1204"/>
    <w:rsid w:val="008D7FCC"/>
    <w:rsid w:val="008F7695"/>
    <w:rsid w:val="00900BC9"/>
    <w:rsid w:val="009243E5"/>
    <w:rsid w:val="00947063"/>
    <w:rsid w:val="00950DDC"/>
    <w:rsid w:val="00950DE1"/>
    <w:rsid w:val="00A128CE"/>
    <w:rsid w:val="00A70B0F"/>
    <w:rsid w:val="00AA15AF"/>
    <w:rsid w:val="00AD398C"/>
    <w:rsid w:val="00AF02B6"/>
    <w:rsid w:val="00AF14E9"/>
    <w:rsid w:val="00AF3BDA"/>
    <w:rsid w:val="00B23DE0"/>
    <w:rsid w:val="00B25B00"/>
    <w:rsid w:val="00B264FF"/>
    <w:rsid w:val="00B3288A"/>
    <w:rsid w:val="00B42D88"/>
    <w:rsid w:val="00B43BA0"/>
    <w:rsid w:val="00B45E47"/>
    <w:rsid w:val="00BA533F"/>
    <w:rsid w:val="00BD7B08"/>
    <w:rsid w:val="00BE1150"/>
    <w:rsid w:val="00C10E6B"/>
    <w:rsid w:val="00C368B4"/>
    <w:rsid w:val="00C6441E"/>
    <w:rsid w:val="00C7139E"/>
    <w:rsid w:val="00C72979"/>
    <w:rsid w:val="00C87A0E"/>
    <w:rsid w:val="00C96D45"/>
    <w:rsid w:val="00CB2AF4"/>
    <w:rsid w:val="00CB3DAD"/>
    <w:rsid w:val="00CD2D22"/>
    <w:rsid w:val="00CD4264"/>
    <w:rsid w:val="00D31FF8"/>
    <w:rsid w:val="00D3354E"/>
    <w:rsid w:val="00D35F96"/>
    <w:rsid w:val="00D37669"/>
    <w:rsid w:val="00D40A96"/>
    <w:rsid w:val="00D50671"/>
    <w:rsid w:val="00DA790A"/>
    <w:rsid w:val="00DB5748"/>
    <w:rsid w:val="00DB5D11"/>
    <w:rsid w:val="00DD6FE3"/>
    <w:rsid w:val="00E15226"/>
    <w:rsid w:val="00E277A7"/>
    <w:rsid w:val="00E62E53"/>
    <w:rsid w:val="00E90472"/>
    <w:rsid w:val="00E923E6"/>
    <w:rsid w:val="00EA3AF1"/>
    <w:rsid w:val="00EB5CC5"/>
    <w:rsid w:val="00F62939"/>
    <w:rsid w:val="00F82673"/>
    <w:rsid w:val="00F91845"/>
    <w:rsid w:val="00F93EF3"/>
    <w:rsid w:val="00F949A8"/>
    <w:rsid w:val="00F95CDB"/>
    <w:rsid w:val="00FB15AA"/>
    <w:rsid w:val="00FD11E5"/>
    <w:rsid w:val="00FD354E"/>
    <w:rsid w:val="00FD3C13"/>
    <w:rsid w:val="00FD463D"/>
    <w:rsid w:val="00FE1722"/>
    <w:rsid w:val="00FE1836"/>
    <w:rsid w:val="00FE7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41FAD"/>
  <w15:chartTrackingRefBased/>
  <w15:docId w15:val="{330820AE-8B7D-0748-95C4-653741BA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link w:val="Heading1Char"/>
    <w:uiPriority w:val="9"/>
    <w:qFormat/>
    <w:rsid w:val="00B264FF"/>
    <w:pPr>
      <w:spacing w:before="100" w:beforeAutospacing="1" w:after="100" w:afterAutospacing="1"/>
      <w:outlineLvl w:val="0"/>
    </w:pPr>
    <w:rPr>
      <w:rFonts w:ascii="Times New Roman" w:eastAsia="Times New Roman"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5423"/>
    <w:pPr>
      <w:tabs>
        <w:tab w:val="center" w:pos="4680"/>
        <w:tab w:val="right" w:pos="9360"/>
      </w:tabs>
    </w:pPr>
  </w:style>
  <w:style w:type="character" w:customStyle="1" w:styleId="HeaderChar">
    <w:name w:val="Header Char"/>
    <w:basedOn w:val="DefaultParagraphFont"/>
    <w:link w:val="Header"/>
    <w:uiPriority w:val="99"/>
    <w:rsid w:val="00635423"/>
    <w:rPr>
      <w:sz w:val="24"/>
      <w:szCs w:val="24"/>
    </w:rPr>
  </w:style>
  <w:style w:type="paragraph" w:styleId="Footer">
    <w:name w:val="footer"/>
    <w:basedOn w:val="Normal"/>
    <w:link w:val="FooterChar"/>
    <w:uiPriority w:val="99"/>
    <w:unhideWhenUsed/>
    <w:rsid w:val="00635423"/>
    <w:pPr>
      <w:tabs>
        <w:tab w:val="center" w:pos="4680"/>
        <w:tab w:val="right" w:pos="9360"/>
      </w:tabs>
    </w:pPr>
  </w:style>
  <w:style w:type="character" w:customStyle="1" w:styleId="FooterChar">
    <w:name w:val="Footer Char"/>
    <w:basedOn w:val="DefaultParagraphFont"/>
    <w:link w:val="Footer"/>
    <w:uiPriority w:val="99"/>
    <w:rsid w:val="00635423"/>
    <w:rPr>
      <w:sz w:val="24"/>
      <w:szCs w:val="24"/>
    </w:rPr>
  </w:style>
  <w:style w:type="paragraph" w:styleId="NormalWeb">
    <w:name w:val="Normal (Web)"/>
    <w:basedOn w:val="Normal"/>
    <w:uiPriority w:val="99"/>
    <w:semiHidden/>
    <w:unhideWhenUsed/>
    <w:rsid w:val="006F011D"/>
    <w:pPr>
      <w:spacing w:before="100" w:beforeAutospacing="1" w:after="100" w:afterAutospacing="1"/>
    </w:pPr>
    <w:rPr>
      <w:rFonts w:ascii="Times New Roman" w:eastAsia="Times New Roman" w:hAnsi="Times New Roman"/>
    </w:rPr>
  </w:style>
  <w:style w:type="character" w:customStyle="1" w:styleId="Heading1Char">
    <w:name w:val="Heading 1 Char"/>
    <w:basedOn w:val="DefaultParagraphFont"/>
    <w:link w:val="Heading1"/>
    <w:uiPriority w:val="9"/>
    <w:rsid w:val="00B264FF"/>
    <w:rPr>
      <w:rFonts w:ascii="Times New Roman" w:eastAsia="Times New Roman" w:hAnsi="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867309">
      <w:bodyDiv w:val="1"/>
      <w:marLeft w:val="0"/>
      <w:marRight w:val="0"/>
      <w:marTop w:val="0"/>
      <w:marBottom w:val="0"/>
      <w:divBdr>
        <w:top w:val="none" w:sz="0" w:space="0" w:color="auto"/>
        <w:left w:val="none" w:sz="0" w:space="0" w:color="auto"/>
        <w:bottom w:val="none" w:sz="0" w:space="0" w:color="auto"/>
        <w:right w:val="none" w:sz="0" w:space="0" w:color="auto"/>
      </w:divBdr>
    </w:div>
    <w:div w:id="1551262034">
      <w:bodyDiv w:val="1"/>
      <w:marLeft w:val="0"/>
      <w:marRight w:val="0"/>
      <w:marTop w:val="0"/>
      <w:marBottom w:val="0"/>
      <w:divBdr>
        <w:top w:val="none" w:sz="0" w:space="0" w:color="auto"/>
        <w:left w:val="none" w:sz="0" w:space="0" w:color="auto"/>
        <w:bottom w:val="none" w:sz="0" w:space="0" w:color="auto"/>
        <w:right w:val="none" w:sz="0" w:space="0" w:color="auto"/>
      </w:divBdr>
    </w:div>
    <w:div w:id="1609854281">
      <w:bodyDiv w:val="1"/>
      <w:marLeft w:val="0"/>
      <w:marRight w:val="0"/>
      <w:marTop w:val="0"/>
      <w:marBottom w:val="0"/>
      <w:divBdr>
        <w:top w:val="none" w:sz="0" w:space="0" w:color="auto"/>
        <w:left w:val="none" w:sz="0" w:space="0" w:color="auto"/>
        <w:bottom w:val="none" w:sz="0" w:space="0" w:color="auto"/>
        <w:right w:val="none" w:sz="0" w:space="0" w:color="auto"/>
      </w:divBdr>
    </w:div>
    <w:div w:id="203326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emf"/></Relationships>
</file>

<file path=word/_rels/foot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rishA/Library/Group%20Containers/UBF8T346G9.Office/User%20Content.localized/Templates.localized/sisterawirefram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4472C4">
            <a:lumMod val="50000"/>
          </a:srgbClr>
        </a:solidFill>
        <a:ln w="12700" cap="flat" cmpd="sng" algn="ctr">
          <a:solidFill>
            <a:srgbClr val="4472C4">
              <a:shade val="50000"/>
            </a:srgbClr>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9D06E-7A76-2948-9761-35E4CA069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sisterawireframetemplate.dotx</Template>
  <TotalTime>716</TotalTime>
  <Pages>1</Pages>
  <Words>97</Words>
  <Characters>557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Adelsperger</dc:creator>
  <cp:keywords/>
  <dc:description/>
  <cp:lastModifiedBy>Patricia Adelsperger</cp:lastModifiedBy>
  <cp:revision>5</cp:revision>
  <dcterms:created xsi:type="dcterms:W3CDTF">2022-06-06T14:48:00Z</dcterms:created>
  <dcterms:modified xsi:type="dcterms:W3CDTF">2022-11-06T00:20:00Z</dcterms:modified>
</cp:coreProperties>
</file>